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4038E" w14:textId="77777777" w:rsidR="00897D41" w:rsidRPr="000D2C40" w:rsidRDefault="000410EB" w:rsidP="000410EB">
      <w:pPr>
        <w:spacing w:after="3000" w:line="240" w:lineRule="auto"/>
        <w:jc w:val="center"/>
        <w:rPr>
          <w:rFonts w:ascii="Arial" w:hAnsi="Arial" w:cs="Arial"/>
          <w:sz w:val="40"/>
          <w:szCs w:val="40"/>
        </w:rPr>
      </w:pPr>
      <w:r w:rsidRPr="000D2C40">
        <w:rPr>
          <w:rFonts w:ascii="Arial" w:hAnsi="Arial" w:cs="Arial"/>
          <w:sz w:val="40"/>
          <w:szCs w:val="40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4D94FF4" w14:textId="4F88FDEA" w:rsidR="00F37F19" w:rsidRPr="000D2C40" w:rsidRDefault="000410EB" w:rsidP="000410EB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0D2C40">
        <w:rPr>
          <w:rFonts w:ascii="Arial" w:hAnsi="Arial" w:cs="Arial"/>
          <w:b/>
          <w:sz w:val="40"/>
          <w:szCs w:val="40"/>
        </w:rPr>
        <w:t xml:space="preserve">Лабораторная работа </w:t>
      </w:r>
      <w:sdt>
        <w:sdtPr>
          <w:rPr>
            <w:rFonts w:ascii="Arial" w:hAnsi="Arial" w:cs="Arial"/>
            <w:b/>
            <w:sz w:val="32"/>
            <w:szCs w:val="32"/>
          </w:rPr>
          <w:id w:val="-1154831628"/>
          <w:placeholder>
            <w:docPart w:val="73743F7F10DE484AAE8CD93DB406D0F8"/>
          </w:placeholder>
        </w:sdtPr>
        <w:sdtContent>
          <w:r w:rsidR="00B80198" w:rsidRPr="00B80198">
            <w:rPr>
              <w:rFonts w:ascii="Arial" w:hAnsi="Arial" w:cs="Arial"/>
              <w:b/>
              <w:sz w:val="32"/>
              <w:szCs w:val="32"/>
            </w:rPr>
            <w:t>1</w:t>
          </w:r>
        </w:sdtContent>
      </w:sdt>
    </w:p>
    <w:sdt>
      <w:sdtPr>
        <w:rPr>
          <w:rFonts w:ascii="Arial" w:hAnsi="Arial" w:cs="Arial"/>
          <w:b/>
          <w:sz w:val="40"/>
          <w:szCs w:val="40"/>
        </w:rPr>
        <w:id w:val="-63487606"/>
        <w:placeholder>
          <w:docPart w:val="0A7E20310B244DE18B0587E2474A37CA"/>
        </w:placeholder>
      </w:sdtPr>
      <w:sdtContent>
        <w:p w14:paraId="0FDD16AA" w14:textId="776F45AB" w:rsidR="00F37F19" w:rsidRPr="000D2C40" w:rsidRDefault="00B80198" w:rsidP="00B80198">
          <w:pPr>
            <w:spacing w:after="2160" w:line="240" w:lineRule="auto"/>
            <w:jc w:val="center"/>
            <w:rPr>
              <w:rFonts w:ascii="Arial" w:hAnsi="Arial" w:cs="Arial"/>
              <w:b/>
              <w:sz w:val="40"/>
              <w:szCs w:val="40"/>
            </w:rPr>
          </w:pPr>
          <w:r w:rsidRPr="00B80198">
            <w:rPr>
              <w:rFonts w:ascii="Arial" w:hAnsi="Arial" w:cs="Arial"/>
              <w:b/>
              <w:sz w:val="40"/>
              <w:szCs w:val="40"/>
            </w:rPr>
            <w:t>Реализация программной модели инфокоммуникационной системы</w:t>
          </w:r>
        </w:p>
      </w:sdtContent>
    </w:sdt>
    <w:p w14:paraId="2FBB3520" w14:textId="110900C8" w:rsidR="005815F3" w:rsidRPr="000D2C40" w:rsidRDefault="000410EB" w:rsidP="000410EB">
      <w:pPr>
        <w:spacing w:after="0" w:line="240" w:lineRule="auto"/>
        <w:jc w:val="right"/>
        <w:rPr>
          <w:rFonts w:ascii="Arial" w:hAnsi="Arial" w:cs="Arial"/>
          <w:sz w:val="28"/>
          <w:szCs w:val="28"/>
        </w:rPr>
      </w:pPr>
      <w:r w:rsidRPr="000D2C40">
        <w:rPr>
          <w:rFonts w:ascii="Arial" w:hAnsi="Arial" w:cs="Arial"/>
          <w:sz w:val="28"/>
          <w:szCs w:val="28"/>
        </w:rPr>
        <w:t xml:space="preserve">Выполнил: </w:t>
      </w:r>
      <w:sdt>
        <w:sdtPr>
          <w:rPr>
            <w:rFonts w:ascii="Arial" w:hAnsi="Arial" w:cs="Arial"/>
            <w:sz w:val="28"/>
            <w:szCs w:val="28"/>
          </w:rPr>
          <w:id w:val="1772581617"/>
          <w:placeholder>
            <w:docPart w:val="70030996F52145CBAEDC252A60DFB9DD"/>
          </w:placeholder>
        </w:sdtPr>
        <w:sdtContent>
          <w:r w:rsidR="00B80198">
            <w:rPr>
              <w:rFonts w:ascii="Arial" w:hAnsi="Arial" w:cs="Arial"/>
              <w:sz w:val="28"/>
              <w:szCs w:val="28"/>
            </w:rPr>
            <w:t>Касьяненко</w:t>
          </w:r>
        </w:sdtContent>
      </w:sdt>
    </w:p>
    <w:p w14:paraId="3BF1DD66" w14:textId="00E0DC76" w:rsidR="005815F3" w:rsidRPr="000D2C40" w:rsidRDefault="00000000" w:rsidP="005815F3">
      <w:pPr>
        <w:spacing w:after="0" w:line="240" w:lineRule="auto"/>
        <w:jc w:val="right"/>
        <w:rPr>
          <w:rFonts w:ascii="Arial" w:hAnsi="Arial" w:cs="Arial"/>
          <w:sz w:val="28"/>
          <w:szCs w:val="28"/>
        </w:rPr>
      </w:pPr>
      <w:sdt>
        <w:sdtPr>
          <w:rPr>
            <w:rFonts w:ascii="Arial" w:hAnsi="Arial" w:cs="Arial"/>
            <w:sz w:val="28"/>
            <w:szCs w:val="28"/>
          </w:rPr>
          <w:id w:val="446668242"/>
          <w:placeholder>
            <w:docPart w:val="DDA4EEBAAFBF410AB429E2885B703F94"/>
          </w:placeholder>
        </w:sdtPr>
        <w:sdtContent>
          <w:r w:rsidR="00B80198">
            <w:rPr>
              <w:rFonts w:ascii="Arial" w:hAnsi="Arial" w:cs="Arial"/>
              <w:sz w:val="28"/>
              <w:szCs w:val="28"/>
            </w:rPr>
            <w:t>Вера</w:t>
          </w:r>
        </w:sdtContent>
      </w:sdt>
      <w:r w:rsidR="000410EB" w:rsidRPr="000D2C40">
        <w:rPr>
          <w:rFonts w:ascii="Arial" w:hAnsi="Arial" w:cs="Arial"/>
          <w:sz w:val="28"/>
          <w:szCs w:val="28"/>
        </w:rPr>
        <w:t xml:space="preserve"> </w:t>
      </w:r>
      <w:sdt>
        <w:sdtPr>
          <w:rPr>
            <w:rFonts w:ascii="Arial" w:hAnsi="Arial" w:cs="Arial"/>
            <w:sz w:val="28"/>
            <w:szCs w:val="28"/>
          </w:rPr>
          <w:id w:val="1379675918"/>
          <w:placeholder>
            <w:docPart w:val="C4D82A53790B4A2AAE2FA41FEFCB2A74"/>
          </w:placeholder>
        </w:sdtPr>
        <w:sdtContent>
          <w:r w:rsidR="00B80198">
            <w:rPr>
              <w:rFonts w:ascii="Arial" w:hAnsi="Arial" w:cs="Arial"/>
              <w:sz w:val="28"/>
              <w:szCs w:val="28"/>
            </w:rPr>
            <w:t>Михайловна</w:t>
          </w:r>
        </w:sdtContent>
      </w:sdt>
    </w:p>
    <w:p w14:paraId="48C7648D" w14:textId="4EE7283E" w:rsidR="005815F3" w:rsidRPr="000D2C40" w:rsidRDefault="000410EB" w:rsidP="000410EB">
      <w:pPr>
        <w:spacing w:after="0" w:line="240" w:lineRule="auto"/>
        <w:jc w:val="right"/>
        <w:rPr>
          <w:rFonts w:ascii="Arial" w:hAnsi="Arial" w:cs="Arial"/>
          <w:sz w:val="28"/>
          <w:szCs w:val="28"/>
        </w:rPr>
      </w:pPr>
      <w:r w:rsidRPr="000D2C40">
        <w:rPr>
          <w:rFonts w:ascii="Arial" w:hAnsi="Arial" w:cs="Arial"/>
          <w:sz w:val="28"/>
          <w:szCs w:val="28"/>
        </w:rPr>
        <w:t xml:space="preserve">Группа № </w:t>
      </w:r>
      <w:sdt>
        <w:sdtPr>
          <w:rPr>
            <w:rFonts w:ascii="Arial" w:hAnsi="Arial" w:cs="Arial"/>
            <w:sz w:val="28"/>
            <w:szCs w:val="28"/>
          </w:rPr>
          <w:id w:val="1333804041"/>
          <w:placeholder>
            <w:docPart w:val="B2CF39D599964F6A99F3BC5447E0628B"/>
          </w:placeholder>
        </w:sdtPr>
        <w:sdtContent>
          <w:r w:rsidR="00B80198">
            <w:rPr>
              <w:rFonts w:ascii="Arial" w:hAnsi="Arial" w:cs="Arial"/>
              <w:sz w:val="28"/>
              <w:szCs w:val="28"/>
              <w:lang w:val="en-US"/>
            </w:rPr>
            <w:t>K3121</w:t>
          </w:r>
        </w:sdtContent>
      </w:sdt>
    </w:p>
    <w:p w14:paraId="24694E8A" w14:textId="77777777" w:rsidR="000410EB" w:rsidRPr="000D2C40" w:rsidRDefault="000410EB" w:rsidP="000410EB">
      <w:pPr>
        <w:spacing w:after="0" w:line="240" w:lineRule="auto"/>
        <w:jc w:val="right"/>
        <w:rPr>
          <w:rFonts w:ascii="Arial" w:hAnsi="Arial" w:cs="Arial"/>
          <w:sz w:val="28"/>
          <w:szCs w:val="28"/>
        </w:rPr>
      </w:pPr>
      <w:r w:rsidRPr="000D2C40">
        <w:rPr>
          <w:rFonts w:ascii="Arial" w:hAnsi="Arial" w:cs="Arial"/>
          <w:sz w:val="28"/>
          <w:szCs w:val="28"/>
        </w:rPr>
        <w:t xml:space="preserve">Проверила: </w:t>
      </w:r>
      <w:r w:rsidR="000D2C40" w:rsidRPr="000D2C40">
        <w:rPr>
          <w:rFonts w:ascii="Arial" w:hAnsi="Arial" w:cs="Arial"/>
          <w:sz w:val="28"/>
          <w:szCs w:val="28"/>
        </w:rPr>
        <w:t>Казанова</w:t>
      </w:r>
    </w:p>
    <w:p w14:paraId="76F6CB63" w14:textId="77777777" w:rsidR="000410EB" w:rsidRPr="000D2C40" w:rsidRDefault="000D2C40" w:rsidP="001B5B56">
      <w:pPr>
        <w:spacing w:after="4080" w:line="240" w:lineRule="auto"/>
        <w:jc w:val="right"/>
        <w:rPr>
          <w:rFonts w:ascii="Arial" w:hAnsi="Arial" w:cs="Arial"/>
          <w:sz w:val="28"/>
          <w:szCs w:val="28"/>
        </w:rPr>
      </w:pPr>
      <w:r w:rsidRPr="000D2C40">
        <w:rPr>
          <w:rFonts w:ascii="Arial" w:hAnsi="Arial" w:cs="Arial"/>
          <w:sz w:val="28"/>
          <w:szCs w:val="28"/>
        </w:rPr>
        <w:t>Полина Петровна</w:t>
      </w:r>
    </w:p>
    <w:p w14:paraId="74E58B33" w14:textId="77777777" w:rsidR="000410EB" w:rsidRPr="000D2C40" w:rsidRDefault="000410EB" w:rsidP="000410E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0D2C40">
        <w:rPr>
          <w:rFonts w:ascii="Arial" w:hAnsi="Arial" w:cs="Arial"/>
          <w:sz w:val="28"/>
          <w:szCs w:val="28"/>
        </w:rPr>
        <w:t>Санкт-Петербург</w:t>
      </w:r>
    </w:p>
    <w:p w14:paraId="251A15A5" w14:textId="50333055" w:rsidR="00A71023" w:rsidRPr="000D2C40" w:rsidRDefault="00000000" w:rsidP="00A71023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sdt>
        <w:sdtPr>
          <w:rPr>
            <w:rFonts w:ascii="Arial" w:hAnsi="Arial" w:cs="Arial"/>
            <w:sz w:val="28"/>
            <w:szCs w:val="28"/>
          </w:rPr>
          <w:id w:val="1204837529"/>
          <w:placeholder>
            <w:docPart w:val="46883E5FF9B24F9B9F201200A664934A"/>
          </w:placeholder>
        </w:sdtPr>
        <w:sdtContent>
          <w:r w:rsidR="00B80198">
            <w:rPr>
              <w:rFonts w:ascii="Arial" w:hAnsi="Arial" w:cs="Arial"/>
              <w:sz w:val="28"/>
              <w:szCs w:val="28"/>
            </w:rPr>
            <w:t>2022</w:t>
          </w:r>
        </w:sdtContent>
      </w:sdt>
    </w:p>
    <w:p w14:paraId="6CBB8CAC" w14:textId="77777777" w:rsidR="00394705" w:rsidRPr="000D2C40" w:rsidRDefault="00394705" w:rsidP="00B24278">
      <w:pPr>
        <w:pageBreakBefore/>
        <w:spacing w:after="240" w:line="360" w:lineRule="auto"/>
        <w:rPr>
          <w:rFonts w:ascii="Arial" w:hAnsi="Arial" w:cs="Arial"/>
          <w:b/>
          <w:sz w:val="28"/>
          <w:szCs w:val="28"/>
        </w:rPr>
      </w:pPr>
      <w:r w:rsidRPr="000D2C40">
        <w:rPr>
          <w:rFonts w:ascii="Arial" w:hAnsi="Arial" w:cs="Arial"/>
          <w:b/>
          <w:sz w:val="28"/>
          <w:szCs w:val="28"/>
        </w:rPr>
        <w:lastRenderedPageBreak/>
        <w:t>Цель работы:</w:t>
      </w:r>
    </w:p>
    <w:p w14:paraId="72108DDB" w14:textId="5769BA45" w:rsidR="00394705" w:rsidRPr="000D2C40" w:rsidRDefault="00394705" w:rsidP="00B24278">
      <w:pPr>
        <w:tabs>
          <w:tab w:val="left" w:pos="3600"/>
        </w:tabs>
        <w:spacing w:after="600" w:line="360" w:lineRule="auto"/>
        <w:rPr>
          <w:rFonts w:ascii="Arial" w:hAnsi="Arial" w:cs="Arial"/>
          <w:sz w:val="24"/>
          <w:szCs w:val="24"/>
        </w:rPr>
      </w:pPr>
      <w:sdt>
        <w:sdtPr>
          <w:rPr>
            <w:rFonts w:ascii="Arial" w:hAnsi="Arial" w:cs="Arial"/>
            <w:sz w:val="24"/>
            <w:szCs w:val="24"/>
          </w:rPr>
          <w:id w:val="715166624"/>
          <w:placeholder>
            <w:docPart w:val="5BBBAF0FC17A4BED912100E069853FDD"/>
          </w:placeholder>
        </w:sdtPr>
        <w:sdtContent>
          <w:r w:rsidRPr="00B80198">
            <w:rPr>
              <w:rFonts w:ascii="Arial" w:hAnsi="Arial" w:cs="Arial"/>
              <w:sz w:val="24"/>
              <w:szCs w:val="24"/>
            </w:rPr>
            <w:t>Создать программное обеспечение системы обработки данных: «Программа для контроля собственных денежных средств»</w:t>
          </w:r>
          <w:r w:rsidR="00D942D5">
            <w:rPr>
              <w:rFonts w:ascii="Arial" w:hAnsi="Arial" w:cs="Arial"/>
              <w:sz w:val="24"/>
              <w:szCs w:val="24"/>
            </w:rPr>
            <w:t>.</w:t>
          </w:r>
        </w:sdtContent>
      </w:sdt>
    </w:p>
    <w:p w14:paraId="74F78E3B" w14:textId="77777777" w:rsidR="00394705" w:rsidRDefault="00394705" w:rsidP="00B24278">
      <w:pPr>
        <w:spacing w:after="24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Задачи:</w:t>
      </w:r>
    </w:p>
    <w:sdt>
      <w:sdtPr>
        <w:id w:val="-1274090957"/>
        <w:placeholder>
          <w:docPart w:val="395FD86151714400ACE23776146A5687"/>
        </w:placeholder>
      </w:sdtPr>
      <w:sdtContent>
        <w:p w14:paraId="7BAA0A79" w14:textId="6C87A651" w:rsidR="004539EF" w:rsidRPr="004539EF" w:rsidRDefault="004539EF" w:rsidP="00B24278">
          <w:pPr>
            <w:pStyle w:val="aa"/>
            <w:numPr>
              <w:ilvl w:val="0"/>
              <w:numId w:val="2"/>
            </w:numPr>
            <w:tabs>
              <w:tab w:val="left" w:pos="3600"/>
            </w:tabs>
            <w:spacing w:after="120" w:line="360" w:lineRule="auto"/>
            <w:rPr>
              <w:rFonts w:ascii="Arial" w:hAnsi="Arial" w:cs="Arial"/>
              <w:sz w:val="24"/>
              <w:szCs w:val="24"/>
            </w:rPr>
          </w:pPr>
          <w:r w:rsidRPr="004539EF">
            <w:rPr>
              <w:rFonts w:ascii="Arial" w:hAnsi="Arial" w:cs="Arial"/>
              <w:sz w:val="24"/>
              <w:szCs w:val="24"/>
            </w:rPr>
            <w:t>Провести анализ предметной области и требований.</w:t>
          </w:r>
        </w:p>
        <w:p w14:paraId="1E49E4FD" w14:textId="10828EB9" w:rsidR="00394705" w:rsidRPr="004539EF" w:rsidRDefault="00394705" w:rsidP="00B24278">
          <w:pPr>
            <w:pStyle w:val="aa"/>
            <w:numPr>
              <w:ilvl w:val="0"/>
              <w:numId w:val="2"/>
            </w:numPr>
            <w:tabs>
              <w:tab w:val="left" w:pos="3600"/>
            </w:tabs>
            <w:spacing w:after="120" w:line="360" w:lineRule="auto"/>
            <w:rPr>
              <w:rFonts w:ascii="Arial" w:hAnsi="Arial" w:cs="Arial"/>
              <w:sz w:val="24"/>
              <w:szCs w:val="24"/>
            </w:rPr>
          </w:pPr>
          <w:r w:rsidRPr="004539EF">
            <w:rPr>
              <w:rFonts w:ascii="Arial" w:hAnsi="Arial" w:cs="Arial"/>
              <w:sz w:val="24"/>
              <w:szCs w:val="24"/>
            </w:rPr>
            <w:t>Придумать алгоритмы для решения конкретных задач.</w:t>
          </w:r>
        </w:p>
        <w:p w14:paraId="193818A1" w14:textId="46A56793" w:rsidR="00394705" w:rsidRPr="004539EF" w:rsidRDefault="00394705" w:rsidP="00B24278">
          <w:pPr>
            <w:pStyle w:val="aa"/>
            <w:numPr>
              <w:ilvl w:val="0"/>
              <w:numId w:val="2"/>
            </w:numPr>
            <w:tabs>
              <w:tab w:val="left" w:pos="3600"/>
            </w:tabs>
            <w:spacing w:after="120" w:line="360" w:lineRule="auto"/>
            <w:rPr>
              <w:rFonts w:ascii="Arial" w:hAnsi="Arial" w:cs="Arial"/>
              <w:sz w:val="24"/>
              <w:szCs w:val="24"/>
            </w:rPr>
          </w:pPr>
          <w:r w:rsidRPr="004539EF">
            <w:rPr>
              <w:rFonts w:ascii="Arial" w:hAnsi="Arial" w:cs="Arial"/>
              <w:sz w:val="24"/>
              <w:szCs w:val="24"/>
            </w:rPr>
            <w:t xml:space="preserve">Написать </w:t>
          </w:r>
          <w:r w:rsidR="004539EF" w:rsidRPr="004539EF">
            <w:rPr>
              <w:rFonts w:ascii="Arial" w:hAnsi="Arial" w:cs="Arial"/>
              <w:sz w:val="24"/>
              <w:szCs w:val="24"/>
            </w:rPr>
            <w:t xml:space="preserve">программу для данных алгоритмов на языке </w:t>
          </w:r>
          <w:r w:rsidR="004539EF" w:rsidRPr="004539EF">
            <w:rPr>
              <w:rFonts w:ascii="Arial" w:hAnsi="Arial" w:cs="Arial"/>
              <w:sz w:val="24"/>
              <w:szCs w:val="24"/>
              <w:lang w:val="en-US"/>
            </w:rPr>
            <w:t>Python</w:t>
          </w:r>
          <w:r w:rsidRPr="004539EF">
            <w:rPr>
              <w:rFonts w:ascii="Arial" w:hAnsi="Arial" w:cs="Arial"/>
              <w:sz w:val="24"/>
              <w:szCs w:val="24"/>
            </w:rPr>
            <w:t>.</w:t>
          </w:r>
        </w:p>
        <w:p w14:paraId="6EF95D0F" w14:textId="3875C172" w:rsidR="00394705" w:rsidRPr="004539EF" w:rsidRDefault="004539EF" w:rsidP="00B24278">
          <w:pPr>
            <w:pStyle w:val="aa"/>
            <w:numPr>
              <w:ilvl w:val="0"/>
              <w:numId w:val="2"/>
            </w:numPr>
            <w:tabs>
              <w:tab w:val="left" w:pos="3600"/>
            </w:tabs>
            <w:spacing w:after="600" w:line="360" w:lineRule="auto"/>
            <w:rPr>
              <w:rFonts w:ascii="Arial" w:hAnsi="Arial" w:cs="Arial"/>
              <w:sz w:val="24"/>
              <w:szCs w:val="24"/>
            </w:rPr>
          </w:pPr>
          <w:r w:rsidRPr="004539EF">
            <w:rPr>
              <w:rFonts w:ascii="Arial" w:hAnsi="Arial" w:cs="Arial"/>
              <w:sz w:val="24"/>
              <w:szCs w:val="24"/>
            </w:rPr>
            <w:t>Получить требуемый результат, убедившись в работоспособности программы</w:t>
          </w:r>
          <w:r w:rsidR="00394705" w:rsidRPr="004539EF">
            <w:rPr>
              <w:rFonts w:ascii="Arial" w:hAnsi="Arial" w:cs="Arial"/>
              <w:sz w:val="24"/>
              <w:szCs w:val="24"/>
            </w:rPr>
            <w:t>.</w:t>
          </w:r>
        </w:p>
      </w:sdtContent>
    </w:sdt>
    <w:p w14:paraId="703B1381" w14:textId="3ADCC747" w:rsidR="00B80198" w:rsidRPr="000D2C40" w:rsidRDefault="00B80198" w:rsidP="00B24278">
      <w:pPr>
        <w:spacing w:after="240" w:line="360" w:lineRule="auto"/>
        <w:rPr>
          <w:rFonts w:ascii="Arial" w:hAnsi="Arial" w:cs="Arial"/>
          <w:b/>
          <w:sz w:val="28"/>
          <w:szCs w:val="28"/>
        </w:rPr>
      </w:pPr>
      <w:r w:rsidRPr="00B80198">
        <w:rPr>
          <w:rFonts w:ascii="Arial" w:hAnsi="Arial" w:cs="Arial"/>
          <w:b/>
          <w:sz w:val="28"/>
          <w:szCs w:val="28"/>
        </w:rPr>
        <w:t>Задание на выполнение домашнего задания</w:t>
      </w:r>
      <w:r w:rsidRPr="000D2C40">
        <w:rPr>
          <w:rFonts w:ascii="Arial" w:hAnsi="Arial" w:cs="Arial"/>
          <w:b/>
          <w:sz w:val="28"/>
          <w:szCs w:val="28"/>
        </w:rPr>
        <w:t>:</w:t>
      </w:r>
    </w:p>
    <w:sdt>
      <w:sdtPr>
        <w:id w:val="235756378"/>
        <w:placeholder>
          <w:docPart w:val="5BD3E0B3589243BCAAC7CC5E0E98BA72"/>
        </w:placeholder>
      </w:sdtPr>
      <w:sdtContent>
        <w:p w14:paraId="6C54D847" w14:textId="77777777" w:rsidR="00B80198" w:rsidRDefault="00B80198" w:rsidP="00B24278">
          <w:pPr>
            <w:tabs>
              <w:tab w:val="left" w:pos="3600"/>
            </w:tabs>
            <w:spacing w:after="120" w:line="360" w:lineRule="auto"/>
            <w:rPr>
              <w:rFonts w:ascii="Arial" w:hAnsi="Arial" w:cs="Arial"/>
              <w:sz w:val="24"/>
              <w:szCs w:val="24"/>
            </w:rPr>
          </w:pPr>
          <w:r w:rsidRPr="00B80198">
            <w:rPr>
              <w:rFonts w:ascii="Arial" w:hAnsi="Arial" w:cs="Arial"/>
              <w:sz w:val="24"/>
              <w:szCs w:val="24"/>
            </w:rPr>
            <w:t>Создать программное обеспечение системы обработки данных: «Программа для контроля собственных денежных средств»</w:t>
          </w:r>
          <w:r w:rsidRPr="00B80198">
            <w:rPr>
              <w:rFonts w:ascii="Arial" w:hAnsi="Arial" w:cs="Arial"/>
              <w:sz w:val="24"/>
              <w:szCs w:val="24"/>
            </w:rPr>
            <w:t xml:space="preserve"> со следующими функциями:</w:t>
          </w:r>
        </w:p>
        <w:p w14:paraId="60CAB8A4" w14:textId="1A5890AA" w:rsidR="00B80198" w:rsidRPr="00B80198" w:rsidRDefault="00B80198" w:rsidP="00B24278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360" w:lineRule="auto"/>
            <w:rPr>
              <w:rFonts w:ascii="Arial" w:hAnsi="Arial" w:cs="Arial"/>
              <w:sz w:val="24"/>
              <w:szCs w:val="24"/>
            </w:rPr>
          </w:pPr>
          <w:r w:rsidRPr="00B80198">
            <w:rPr>
              <w:rFonts w:ascii="Arial" w:hAnsi="Arial" w:cs="Arial"/>
              <w:sz w:val="24"/>
              <w:szCs w:val="24"/>
            </w:rPr>
            <w:t>Добавлять продукт в коллекцию (тип коллекции на ваш выбор).</w:t>
          </w:r>
        </w:p>
        <w:p w14:paraId="5C1A5201" w14:textId="15D58533" w:rsidR="00B80198" w:rsidRPr="00B80198" w:rsidRDefault="00B80198" w:rsidP="00B24278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360" w:lineRule="auto"/>
            <w:rPr>
              <w:rFonts w:ascii="Arial" w:hAnsi="Arial" w:cs="Arial"/>
              <w:sz w:val="24"/>
              <w:szCs w:val="24"/>
            </w:rPr>
          </w:pPr>
          <w:r w:rsidRPr="00B80198">
            <w:rPr>
              <w:rFonts w:ascii="Arial" w:hAnsi="Arial" w:cs="Arial"/>
              <w:sz w:val="24"/>
              <w:szCs w:val="24"/>
            </w:rPr>
            <w:t>Просматривать все записанное в программу.</w:t>
          </w:r>
        </w:p>
        <w:p w14:paraId="78C8D5D0" w14:textId="388C8F00" w:rsidR="00B80198" w:rsidRPr="00B80198" w:rsidRDefault="00B80198" w:rsidP="00B24278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360" w:lineRule="auto"/>
            <w:rPr>
              <w:rFonts w:ascii="Arial" w:hAnsi="Arial" w:cs="Arial"/>
              <w:sz w:val="24"/>
              <w:szCs w:val="24"/>
            </w:rPr>
          </w:pPr>
          <w:r w:rsidRPr="00B80198">
            <w:rPr>
              <w:rFonts w:ascii="Arial" w:hAnsi="Arial" w:cs="Arial"/>
              <w:sz w:val="24"/>
              <w:szCs w:val="24"/>
            </w:rPr>
            <w:t>Просматривать покупки по дате и категории.</w:t>
          </w:r>
        </w:p>
        <w:p w14:paraId="4BBF8A84" w14:textId="5E62854A" w:rsidR="00B80198" w:rsidRPr="00B80198" w:rsidRDefault="00B80198" w:rsidP="00B24278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360" w:lineRule="auto"/>
            <w:rPr>
              <w:rFonts w:ascii="Arial" w:hAnsi="Arial" w:cs="Arial"/>
              <w:sz w:val="24"/>
              <w:szCs w:val="24"/>
            </w:rPr>
          </w:pPr>
          <w:r w:rsidRPr="00B80198">
            <w:rPr>
              <w:rFonts w:ascii="Arial" w:hAnsi="Arial" w:cs="Arial"/>
              <w:sz w:val="24"/>
              <w:szCs w:val="24"/>
            </w:rPr>
            <w:t>Распределять их по стоимости от минимальной к максимальной или наоборот.</w:t>
          </w:r>
        </w:p>
        <w:p w14:paraId="2A842634" w14:textId="5A28226D" w:rsidR="00B80198" w:rsidRPr="00B80198" w:rsidRDefault="00B80198" w:rsidP="00B24278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360" w:lineRule="auto"/>
            <w:rPr>
              <w:rFonts w:ascii="Arial" w:hAnsi="Arial" w:cs="Arial"/>
              <w:sz w:val="24"/>
              <w:szCs w:val="24"/>
            </w:rPr>
          </w:pPr>
          <w:r w:rsidRPr="00B80198">
            <w:rPr>
              <w:rFonts w:ascii="Arial" w:hAnsi="Arial" w:cs="Arial"/>
              <w:sz w:val="24"/>
              <w:szCs w:val="24"/>
            </w:rPr>
            <w:t>Удалять требуемые записи и выходить из программы.</w:t>
          </w:r>
        </w:p>
      </w:sdtContent>
    </w:sdt>
    <w:p w14:paraId="64FAE5DD" w14:textId="77777777" w:rsidR="00825953" w:rsidRPr="000D2C40" w:rsidRDefault="000410EB" w:rsidP="00B24278">
      <w:pPr>
        <w:spacing w:after="240" w:line="360" w:lineRule="auto"/>
        <w:rPr>
          <w:rFonts w:ascii="Arial" w:hAnsi="Arial" w:cs="Arial"/>
          <w:b/>
          <w:sz w:val="28"/>
          <w:szCs w:val="28"/>
        </w:rPr>
      </w:pPr>
      <w:r w:rsidRPr="000D2C40">
        <w:rPr>
          <w:rFonts w:ascii="Arial" w:hAnsi="Arial" w:cs="Arial"/>
          <w:b/>
          <w:sz w:val="28"/>
          <w:szCs w:val="28"/>
        </w:rPr>
        <w:t>Ход работы:</w:t>
      </w:r>
    </w:p>
    <w:sdt>
      <w:sdtPr>
        <w:rPr>
          <w:rFonts w:ascii="Arial" w:hAnsi="Arial" w:cs="Arial"/>
          <w:sz w:val="24"/>
          <w:szCs w:val="24"/>
        </w:rPr>
        <w:id w:val="-239786831"/>
        <w:placeholder>
          <w:docPart w:val="11D1C5F635194A75902D5FA35FE70F3F"/>
        </w:placeholder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14:paraId="5A187063" w14:textId="7F636991" w:rsidR="00741A5A" w:rsidRDefault="00475BA9" w:rsidP="00B24278">
          <w:pPr>
            <w:tabs>
              <w:tab w:val="left" w:pos="4110"/>
            </w:tabs>
            <w:spacing w:after="240" w:line="360" w:lineRule="auto"/>
            <w:ind w:firstLine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Перед началом создания алгоритма необходимо провести анализ предметной области и требований. </w:t>
          </w:r>
          <w:r w:rsidR="000D12FC">
            <w:rPr>
              <w:rFonts w:ascii="Arial" w:hAnsi="Arial" w:cs="Arial"/>
              <w:sz w:val="24"/>
              <w:szCs w:val="24"/>
            </w:rPr>
            <w:t>Наиболее похожим программным обеспечением являются приложения банков, которые позволяют контролировать расходы. Однако в отличие от приложений банков, в программном обеспечении, которое предстоит создать, пользователь сам вводит данные о покупках. Подобные приложения</w:t>
          </w:r>
          <w:r>
            <w:rPr>
              <w:rFonts w:ascii="Arial" w:hAnsi="Arial" w:cs="Arial"/>
              <w:sz w:val="24"/>
              <w:szCs w:val="24"/>
            </w:rPr>
            <w:t xml:space="preserve"> чаще всего используется обычными пользователями, которые не обладают навыками программиста, поэтому необходимо создать программу, которая будет понятна и проста в использовании.</w:t>
          </w:r>
          <w:r w:rsidR="00741A5A">
            <w:rPr>
              <w:rFonts w:ascii="Arial" w:hAnsi="Arial" w:cs="Arial"/>
              <w:sz w:val="24"/>
              <w:szCs w:val="24"/>
            </w:rPr>
            <w:t xml:space="preserve"> Также программа должна выполнять поставленные перед ней задачи, например создание и просмотр отчетов о покупках, совершенных пользователем.</w:t>
          </w:r>
        </w:p>
        <w:p w14:paraId="47034802" w14:textId="79A7BFA7" w:rsidR="00741A5A" w:rsidRDefault="00D942D5" w:rsidP="00B24278">
          <w:pPr>
            <w:tabs>
              <w:tab w:val="left" w:pos="4110"/>
            </w:tabs>
            <w:spacing w:after="240" w:line="360" w:lineRule="auto"/>
            <w:ind w:firstLine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lastRenderedPageBreak/>
            <w:t xml:space="preserve">Для того, чтобы программа функционировала, необходимо создать </w:t>
          </w:r>
          <w:r w:rsidR="00BA4A21">
            <w:rPr>
              <w:rFonts w:ascii="Arial" w:hAnsi="Arial" w:cs="Arial"/>
              <w:sz w:val="24"/>
              <w:szCs w:val="24"/>
            </w:rPr>
            <w:t xml:space="preserve">файлы с </w:t>
          </w:r>
          <w:r>
            <w:rPr>
              <w:rFonts w:ascii="Arial" w:hAnsi="Arial" w:cs="Arial"/>
              <w:sz w:val="24"/>
              <w:szCs w:val="24"/>
            </w:rPr>
            <w:t>баз</w:t>
          </w:r>
          <w:r w:rsidR="00BA4A21">
            <w:rPr>
              <w:rFonts w:ascii="Arial" w:hAnsi="Arial" w:cs="Arial"/>
              <w:sz w:val="24"/>
              <w:szCs w:val="24"/>
            </w:rPr>
            <w:t>ами</w:t>
          </w:r>
          <w:r>
            <w:rPr>
              <w:rFonts w:ascii="Arial" w:hAnsi="Arial" w:cs="Arial"/>
              <w:sz w:val="24"/>
              <w:szCs w:val="24"/>
            </w:rPr>
            <w:t xml:space="preserve"> данны</w:t>
          </w:r>
          <w:r w:rsidR="00BA4A21">
            <w:rPr>
              <w:rFonts w:ascii="Arial" w:hAnsi="Arial" w:cs="Arial"/>
              <w:sz w:val="24"/>
              <w:szCs w:val="24"/>
            </w:rPr>
            <w:t>х</w:t>
          </w:r>
          <w:r>
            <w:rPr>
              <w:rFonts w:ascii="Arial" w:hAnsi="Arial" w:cs="Arial"/>
              <w:sz w:val="24"/>
              <w:szCs w:val="24"/>
            </w:rPr>
            <w:t>, которые будут использоваться в дальнейшем:</w:t>
          </w:r>
        </w:p>
        <w:p w14:paraId="1333D235" w14:textId="0DE5B8B7" w:rsidR="00D942D5" w:rsidRDefault="00BA4A21" w:rsidP="00B24278">
          <w:pPr>
            <w:pStyle w:val="aa"/>
            <w:numPr>
              <w:ilvl w:val="0"/>
              <w:numId w:val="3"/>
            </w:numPr>
            <w:tabs>
              <w:tab w:val="left" w:pos="4110"/>
            </w:tabs>
            <w:spacing w:after="24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Ф</w:t>
          </w:r>
          <w:r w:rsidR="00D942D5">
            <w:rPr>
              <w:rFonts w:ascii="Arial" w:hAnsi="Arial" w:cs="Arial"/>
              <w:sz w:val="24"/>
              <w:szCs w:val="24"/>
            </w:rPr>
            <w:t>айл с именем пользователя</w:t>
          </w:r>
          <w:r>
            <w:rPr>
              <w:rFonts w:ascii="Arial" w:hAnsi="Arial" w:cs="Arial"/>
              <w:sz w:val="24"/>
              <w:szCs w:val="24"/>
            </w:rPr>
            <w:t>.</w:t>
          </w:r>
        </w:p>
        <w:p w14:paraId="619A3D77" w14:textId="40EC0226" w:rsidR="00D942D5" w:rsidRDefault="00BA4A21" w:rsidP="00B24278">
          <w:pPr>
            <w:pStyle w:val="aa"/>
            <w:numPr>
              <w:ilvl w:val="0"/>
              <w:numId w:val="3"/>
            </w:numPr>
            <w:tabs>
              <w:tab w:val="left" w:pos="4110"/>
            </w:tabs>
            <w:spacing w:after="24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Ф</w:t>
          </w:r>
          <w:r w:rsidR="00D942D5">
            <w:rPr>
              <w:rFonts w:ascii="Arial" w:hAnsi="Arial" w:cs="Arial"/>
              <w:sz w:val="24"/>
              <w:szCs w:val="24"/>
            </w:rPr>
            <w:t>айл с базой продуктов, их стоимостью и категорией</w:t>
          </w:r>
          <w:r>
            <w:rPr>
              <w:rFonts w:ascii="Arial" w:hAnsi="Arial" w:cs="Arial"/>
              <w:sz w:val="24"/>
              <w:szCs w:val="24"/>
            </w:rPr>
            <w:t>.</w:t>
          </w:r>
        </w:p>
        <w:p w14:paraId="143FF894" w14:textId="391B3217" w:rsidR="00D942D5" w:rsidRDefault="00BA4A21" w:rsidP="00B24278">
          <w:pPr>
            <w:pStyle w:val="aa"/>
            <w:numPr>
              <w:ilvl w:val="0"/>
              <w:numId w:val="3"/>
            </w:numPr>
            <w:tabs>
              <w:tab w:val="left" w:pos="4110"/>
            </w:tabs>
            <w:spacing w:after="24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Файл записями о покупках.</w:t>
          </w:r>
        </w:p>
        <w:p w14:paraId="6710F571" w14:textId="635D5E5E" w:rsidR="00BA4A21" w:rsidRDefault="00BA4A21" w:rsidP="00B24278">
          <w:pPr>
            <w:pStyle w:val="aa"/>
            <w:numPr>
              <w:ilvl w:val="0"/>
              <w:numId w:val="3"/>
            </w:numPr>
            <w:tabs>
              <w:tab w:val="left" w:pos="4110"/>
            </w:tabs>
            <w:spacing w:after="24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Файл с записью о текущем балансе.</w:t>
          </w:r>
        </w:p>
        <w:p w14:paraId="707A128E" w14:textId="09C87C4B" w:rsidR="00BA4A21" w:rsidRDefault="00BA4A21" w:rsidP="00B24278">
          <w:pPr>
            <w:tabs>
              <w:tab w:val="left" w:pos="4110"/>
            </w:tabs>
            <w:spacing w:after="240" w:line="360" w:lineRule="auto"/>
            <w:ind w:firstLine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Вся программа состоит из функций, которые вызываются при необходимости. Рассмотрим их:</w:t>
          </w:r>
        </w:p>
        <w:p w14:paraId="6B551140" w14:textId="41E40338" w:rsidR="00BA4A21" w:rsidRDefault="00EA310A" w:rsidP="00B24278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Ф</w:t>
          </w:r>
          <w:r w:rsidR="00BA4A21">
            <w:rPr>
              <w:rFonts w:ascii="Arial" w:hAnsi="Arial" w:cs="Arial"/>
              <w:sz w:val="24"/>
              <w:szCs w:val="24"/>
            </w:rPr>
            <w:t>ункция приветствия пользователя</w:t>
          </w:r>
          <w:r w:rsidR="000D4F0F">
            <w:rPr>
              <w:rFonts w:ascii="Arial" w:hAnsi="Arial" w:cs="Arial"/>
              <w:sz w:val="24"/>
              <w:szCs w:val="24"/>
            </w:rPr>
            <w:t>. Программа</w:t>
          </w:r>
          <w:r w:rsidR="00BA4A21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 xml:space="preserve">считывает имя из файла в переменную </w:t>
          </w:r>
          <w:r w:rsidR="00D81DF9">
            <w:rPr>
              <w:rFonts w:ascii="Arial" w:hAnsi="Arial" w:cs="Arial"/>
              <w:sz w:val="24"/>
              <w:szCs w:val="24"/>
            </w:rPr>
            <w:t xml:space="preserve">(рисунок 1) </w:t>
          </w:r>
          <w:r>
            <w:rPr>
              <w:rFonts w:ascii="Arial" w:hAnsi="Arial" w:cs="Arial"/>
              <w:sz w:val="24"/>
              <w:szCs w:val="24"/>
            </w:rPr>
            <w:t xml:space="preserve">и выдает его при начале работы программы </w:t>
          </w:r>
          <w:r w:rsidR="000D4F0F">
            <w:rPr>
              <w:rFonts w:ascii="Arial" w:hAnsi="Arial" w:cs="Arial"/>
              <w:sz w:val="24"/>
              <w:szCs w:val="24"/>
            </w:rPr>
            <w:br/>
          </w:r>
          <w:r>
            <w:rPr>
              <w:rFonts w:ascii="Arial" w:hAnsi="Arial" w:cs="Arial"/>
              <w:sz w:val="24"/>
              <w:szCs w:val="24"/>
            </w:rPr>
            <w:t xml:space="preserve">(рисунок </w:t>
          </w:r>
          <w:r w:rsidR="00D81DF9">
            <w:rPr>
              <w:rFonts w:ascii="Arial" w:hAnsi="Arial" w:cs="Arial"/>
              <w:sz w:val="24"/>
              <w:szCs w:val="24"/>
            </w:rPr>
            <w:t>2</w:t>
          </w:r>
          <w:r>
            <w:rPr>
              <w:rFonts w:ascii="Arial" w:hAnsi="Arial" w:cs="Arial"/>
              <w:sz w:val="24"/>
              <w:szCs w:val="24"/>
            </w:rPr>
            <w:t xml:space="preserve">). Если имени в файле не обнаружено, то программа печатает приветствие на экран без имени (рисунок </w:t>
          </w:r>
          <w:r w:rsidR="00D81DF9">
            <w:rPr>
              <w:rFonts w:ascii="Arial" w:hAnsi="Arial" w:cs="Arial"/>
              <w:sz w:val="24"/>
              <w:szCs w:val="24"/>
            </w:rPr>
            <w:t>3</w:t>
          </w:r>
          <w:r>
            <w:rPr>
              <w:rFonts w:ascii="Arial" w:hAnsi="Arial" w:cs="Arial"/>
              <w:sz w:val="24"/>
              <w:szCs w:val="24"/>
            </w:rPr>
            <w:t>).</w:t>
          </w:r>
        </w:p>
        <w:p w14:paraId="7DE7FAA2" w14:textId="3D745319" w:rsidR="00D81DF9" w:rsidRDefault="00D81DF9" w:rsidP="00B24278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 w:rsidRPr="00D81DF9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3BEEDEEF" wp14:editId="55EB42F3">
                <wp:extent cx="4534293" cy="1928027"/>
                <wp:effectExtent l="0" t="0" r="0" b="0"/>
                <wp:docPr id="5" name="Рисунок 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4293" cy="1928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A4B25C" w14:textId="4302E558" w:rsidR="00D81DF9" w:rsidRDefault="00D81DF9" w:rsidP="00B24278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1 – Функция, показывающая приветствие</w:t>
          </w:r>
        </w:p>
        <w:p w14:paraId="4546E7DC" w14:textId="77777777" w:rsidR="00D81DF9" w:rsidRDefault="00D81DF9" w:rsidP="00D81DF9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 w:rsidRPr="00EA310A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3A08B4CF" wp14:editId="7B0D4C53">
                <wp:extent cx="1882303" cy="381033"/>
                <wp:effectExtent l="0" t="0" r="381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2303" cy="381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39B75E" w14:textId="6D8A1AA5" w:rsidR="00D81DF9" w:rsidRDefault="00D81DF9" w:rsidP="00D81DF9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>
            <w:rPr>
              <w:rFonts w:ascii="Arial" w:hAnsi="Arial" w:cs="Arial"/>
              <w:sz w:val="24"/>
              <w:szCs w:val="24"/>
            </w:rPr>
            <w:t>2</w:t>
          </w:r>
          <w:r>
            <w:rPr>
              <w:rFonts w:ascii="Arial" w:hAnsi="Arial" w:cs="Arial"/>
              <w:sz w:val="24"/>
              <w:szCs w:val="24"/>
            </w:rPr>
            <w:t xml:space="preserve"> – Приветствие с именем</w:t>
          </w:r>
        </w:p>
        <w:p w14:paraId="5D3C5FD2" w14:textId="77777777" w:rsidR="00D81DF9" w:rsidRDefault="00D81DF9" w:rsidP="00D81DF9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 w:rsidRPr="00EA310A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48361845" wp14:editId="5E4DDC51">
                <wp:extent cx="1379340" cy="373412"/>
                <wp:effectExtent l="0" t="0" r="0" b="762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9340" cy="373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34F0D9" w14:textId="69409005" w:rsidR="00D81DF9" w:rsidRDefault="00D81DF9" w:rsidP="00D81DF9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>
            <w:rPr>
              <w:rFonts w:ascii="Arial" w:hAnsi="Arial" w:cs="Arial"/>
              <w:sz w:val="24"/>
              <w:szCs w:val="24"/>
            </w:rPr>
            <w:t>3</w:t>
          </w:r>
          <w:r>
            <w:rPr>
              <w:rFonts w:ascii="Arial" w:hAnsi="Arial" w:cs="Arial"/>
              <w:sz w:val="24"/>
              <w:szCs w:val="24"/>
            </w:rPr>
            <w:t xml:space="preserve"> – Приветствие без имени</w:t>
          </w:r>
        </w:p>
        <w:p w14:paraId="2260B6CC" w14:textId="5D3CF7D0" w:rsidR="00EA310A" w:rsidRDefault="00EA310A" w:rsidP="00B24278">
          <w:pPr>
            <w:pStyle w:val="aa"/>
            <w:tabs>
              <w:tab w:val="left" w:pos="4110"/>
            </w:tabs>
            <w:spacing w:after="240" w:line="360" w:lineRule="auto"/>
            <w:ind w:left="64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Более того, в программе предусмотрено изменение имени</w:t>
          </w:r>
          <w:r w:rsidR="00B24278">
            <w:rPr>
              <w:rFonts w:ascii="Arial" w:hAnsi="Arial" w:cs="Arial"/>
              <w:sz w:val="24"/>
              <w:szCs w:val="24"/>
            </w:rPr>
            <w:t xml:space="preserve">. На рисунке </w:t>
          </w:r>
          <w:r w:rsidR="00D81DF9">
            <w:rPr>
              <w:rFonts w:ascii="Arial" w:hAnsi="Arial" w:cs="Arial"/>
              <w:sz w:val="24"/>
              <w:szCs w:val="24"/>
            </w:rPr>
            <w:t>4</w:t>
          </w:r>
          <w:r w:rsidR="00B24278">
            <w:rPr>
              <w:rFonts w:ascii="Arial" w:hAnsi="Arial" w:cs="Arial"/>
              <w:sz w:val="24"/>
              <w:szCs w:val="24"/>
            </w:rPr>
            <w:t xml:space="preserve"> наглядно представлен алгоритм изменения имени</w:t>
          </w:r>
          <w:r w:rsidR="00D81DF9">
            <w:rPr>
              <w:rFonts w:ascii="Arial" w:hAnsi="Arial" w:cs="Arial"/>
              <w:sz w:val="24"/>
              <w:szCs w:val="24"/>
            </w:rPr>
            <w:t>, а также функция на рисунке 5</w:t>
          </w:r>
          <w:r w:rsidR="00BD3C82">
            <w:rPr>
              <w:rFonts w:ascii="Arial" w:hAnsi="Arial" w:cs="Arial"/>
              <w:sz w:val="24"/>
              <w:szCs w:val="24"/>
            </w:rPr>
            <w:t xml:space="preserve"> и ее демонстрация на рисунке 6</w:t>
          </w:r>
          <w:r w:rsidR="00D81DF9">
            <w:rPr>
              <w:rFonts w:ascii="Arial" w:hAnsi="Arial" w:cs="Arial"/>
              <w:sz w:val="24"/>
              <w:szCs w:val="24"/>
            </w:rPr>
            <w:t>.</w:t>
          </w:r>
        </w:p>
        <w:p w14:paraId="6951FA40" w14:textId="53EF0790" w:rsidR="00B24278" w:rsidRDefault="00B24278" w:rsidP="009E67CC">
          <w:pPr>
            <w:pStyle w:val="aa"/>
            <w:tabs>
              <w:tab w:val="left" w:pos="4110"/>
            </w:tabs>
            <w:spacing w:after="240" w:line="360" w:lineRule="auto"/>
            <w:ind w:left="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lastRenderedPageBreak/>
            <w:drawing>
              <wp:inline distT="0" distB="0" distL="0" distR="0" wp14:anchorId="312FA415" wp14:editId="1BB6EEAC">
                <wp:extent cx="6118860" cy="5006340"/>
                <wp:effectExtent l="0" t="0" r="0" b="381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8860" cy="5006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4751BA7" w14:textId="7CD46AD3" w:rsidR="00B24278" w:rsidRDefault="00B24278" w:rsidP="00B24278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D81DF9">
            <w:rPr>
              <w:rFonts w:ascii="Arial" w:hAnsi="Arial" w:cs="Arial"/>
              <w:sz w:val="24"/>
              <w:szCs w:val="24"/>
            </w:rPr>
            <w:t>4</w:t>
          </w:r>
          <w:r>
            <w:rPr>
              <w:rFonts w:ascii="Arial" w:hAnsi="Arial" w:cs="Arial"/>
              <w:sz w:val="24"/>
              <w:szCs w:val="24"/>
            </w:rPr>
            <w:t xml:space="preserve"> – Алгоритм изменения имени</w:t>
          </w:r>
        </w:p>
        <w:p w14:paraId="7C1325CC" w14:textId="5FA0A555" w:rsidR="00D81DF9" w:rsidRDefault="0065312C" w:rsidP="009E67CC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 w:rsidRPr="0065312C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30F39C1A" wp14:editId="30A5F849">
                <wp:extent cx="6120130" cy="3123565"/>
                <wp:effectExtent l="0" t="0" r="0" b="635"/>
                <wp:docPr id="15" name="Рисунок 1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15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123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802E800" w14:textId="06FBBBFC" w:rsidR="00D81DF9" w:rsidRDefault="00D81DF9" w:rsidP="00B24278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5 – Функция изменения имени</w:t>
          </w:r>
        </w:p>
        <w:p w14:paraId="026768B9" w14:textId="6E830B31" w:rsidR="00BD3C82" w:rsidRDefault="00BD3C82" w:rsidP="00B24278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 w:rsidRPr="00BD3C82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314FA4D2" wp14:editId="5772E9E0">
                <wp:extent cx="4564776" cy="480102"/>
                <wp:effectExtent l="0" t="0" r="7620" b="0"/>
                <wp:docPr id="37" name="Рисунок 37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Рисунок 37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4776" cy="480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4514851" w14:textId="18B85216" w:rsidR="00BD3C82" w:rsidRDefault="00BD3C82" w:rsidP="00B24278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6 – Демонстрация изменения имени</w:t>
          </w:r>
        </w:p>
        <w:p w14:paraId="2A57759F" w14:textId="25CFDF51" w:rsidR="00040133" w:rsidRDefault="00040133" w:rsidP="00040133">
          <w:pPr>
            <w:pStyle w:val="aa"/>
            <w:tabs>
              <w:tab w:val="left" w:pos="4110"/>
            </w:tabs>
            <w:spacing w:after="240" w:line="360" w:lineRule="auto"/>
            <w:ind w:left="64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При вызове функции изменения имени введенное имя записывается в переменную, после чего проверяется на корректность ввода и повторение предыдущего имени при помощи условных операторов, если проверки пройдены, то новое имя записывается в файл, иначе выводится сообщение об ошибке</w:t>
          </w:r>
          <w:r w:rsidR="00BD3C82">
            <w:rPr>
              <w:rFonts w:ascii="Arial" w:hAnsi="Arial" w:cs="Arial"/>
              <w:sz w:val="24"/>
              <w:szCs w:val="24"/>
            </w:rPr>
            <w:t xml:space="preserve"> (рисунок 7)</w:t>
          </w:r>
          <w:r>
            <w:rPr>
              <w:rFonts w:ascii="Arial" w:hAnsi="Arial" w:cs="Arial"/>
              <w:sz w:val="24"/>
              <w:szCs w:val="24"/>
            </w:rPr>
            <w:t>.</w:t>
          </w:r>
        </w:p>
        <w:p w14:paraId="7DDF31AC" w14:textId="09D53884" w:rsidR="00BD3C82" w:rsidRDefault="00BD3C82" w:rsidP="00BD3C82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 w:rsidRPr="00BD3C82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77375A03" wp14:editId="21851722">
                <wp:extent cx="4663844" cy="495343"/>
                <wp:effectExtent l="0" t="0" r="381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3844" cy="495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E5C62A" w14:textId="5787A514" w:rsidR="00BD3C82" w:rsidRDefault="00BD3C82" w:rsidP="00BD3C82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7 – Ошибка, если имя совпадает с предыдущим</w:t>
          </w:r>
        </w:p>
        <w:p w14:paraId="7944737E" w14:textId="41FE0E50" w:rsidR="00D81DF9" w:rsidRDefault="00B24278" w:rsidP="00C857D6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Функция просмотра </w:t>
          </w:r>
          <w:r w:rsidR="00D81DF9">
            <w:rPr>
              <w:rFonts w:ascii="Arial" w:hAnsi="Arial" w:cs="Arial"/>
              <w:sz w:val="24"/>
              <w:szCs w:val="24"/>
            </w:rPr>
            <w:t xml:space="preserve">(рисунок </w:t>
          </w:r>
          <w:r w:rsidR="00BD3C82">
            <w:rPr>
              <w:rFonts w:ascii="Arial" w:hAnsi="Arial" w:cs="Arial"/>
              <w:sz w:val="24"/>
              <w:szCs w:val="24"/>
            </w:rPr>
            <w:t>8</w:t>
          </w:r>
          <w:r w:rsidR="00D81DF9">
            <w:rPr>
              <w:rFonts w:ascii="Arial" w:hAnsi="Arial" w:cs="Arial"/>
              <w:sz w:val="24"/>
              <w:szCs w:val="24"/>
            </w:rPr>
            <w:t xml:space="preserve">) </w:t>
          </w:r>
          <w:r>
            <w:rPr>
              <w:rFonts w:ascii="Arial" w:hAnsi="Arial" w:cs="Arial"/>
              <w:sz w:val="24"/>
              <w:szCs w:val="24"/>
            </w:rPr>
            <w:t xml:space="preserve">и </w:t>
          </w:r>
          <w:r w:rsidR="00D81DF9">
            <w:rPr>
              <w:rFonts w:ascii="Arial" w:hAnsi="Arial" w:cs="Arial"/>
              <w:sz w:val="24"/>
              <w:szCs w:val="24"/>
            </w:rPr>
            <w:t>изменения</w:t>
          </w:r>
          <w:r>
            <w:rPr>
              <w:rFonts w:ascii="Arial" w:hAnsi="Arial" w:cs="Arial"/>
              <w:sz w:val="24"/>
              <w:szCs w:val="24"/>
            </w:rPr>
            <w:t xml:space="preserve"> баланса</w:t>
          </w:r>
          <w:r w:rsidR="00D81DF9">
            <w:rPr>
              <w:rFonts w:ascii="Arial" w:hAnsi="Arial" w:cs="Arial"/>
              <w:sz w:val="24"/>
              <w:szCs w:val="24"/>
            </w:rPr>
            <w:t xml:space="preserve"> (рисунок </w:t>
          </w:r>
          <w:r w:rsidR="00BD3C82">
            <w:rPr>
              <w:rFonts w:ascii="Arial" w:hAnsi="Arial" w:cs="Arial"/>
              <w:sz w:val="24"/>
              <w:szCs w:val="24"/>
            </w:rPr>
            <w:t>9</w:t>
          </w:r>
          <w:r w:rsidR="00D81DF9">
            <w:rPr>
              <w:rFonts w:ascii="Arial" w:hAnsi="Arial" w:cs="Arial"/>
              <w:sz w:val="24"/>
              <w:szCs w:val="24"/>
            </w:rPr>
            <w:t>)</w:t>
          </w:r>
          <w:r>
            <w:rPr>
              <w:rFonts w:ascii="Arial" w:hAnsi="Arial" w:cs="Arial"/>
              <w:sz w:val="24"/>
              <w:szCs w:val="24"/>
            </w:rPr>
            <w:t xml:space="preserve">. Для лучшего контроля расходов была написана функция, которая считывает </w:t>
          </w:r>
          <w:r w:rsidR="00D81DF9">
            <w:rPr>
              <w:rFonts w:ascii="Arial" w:hAnsi="Arial" w:cs="Arial"/>
              <w:sz w:val="24"/>
              <w:szCs w:val="24"/>
            </w:rPr>
            <w:t xml:space="preserve">сумму, добавленную пользователем в приложение, и работает с ней. Данные о балансе так же, как и имя, хранятся в файле. При работе с приложением пользователь может просмотреть или изменить свой баланс. </w:t>
          </w:r>
          <w:r w:rsidR="00D81DF9" w:rsidRPr="00D81DF9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58D6B388" wp14:editId="3FB23E6D">
                <wp:extent cx="5151566" cy="1486029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1566" cy="1486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D41BB4" w14:textId="72DFAD15" w:rsidR="00D81DF9" w:rsidRDefault="00D81DF9" w:rsidP="00D81DF9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BD3C82">
            <w:rPr>
              <w:rFonts w:ascii="Arial" w:hAnsi="Arial" w:cs="Arial"/>
              <w:sz w:val="24"/>
              <w:szCs w:val="24"/>
            </w:rPr>
            <w:t>8</w:t>
          </w:r>
          <w:r>
            <w:rPr>
              <w:rFonts w:ascii="Arial" w:hAnsi="Arial" w:cs="Arial"/>
              <w:sz w:val="24"/>
              <w:szCs w:val="24"/>
            </w:rPr>
            <w:t xml:space="preserve"> – Функция просмотра баланса</w:t>
          </w:r>
        </w:p>
        <w:p w14:paraId="5075CD89" w14:textId="4C39F2E1" w:rsidR="00D81DF9" w:rsidRDefault="009E67CC" w:rsidP="009E67CC">
          <w:pPr>
            <w:pStyle w:val="aa"/>
            <w:tabs>
              <w:tab w:val="left" w:pos="4110"/>
            </w:tabs>
            <w:spacing w:after="240" w:line="360" w:lineRule="auto"/>
            <w:ind w:left="142"/>
            <w:jc w:val="both"/>
            <w:rPr>
              <w:rFonts w:ascii="Arial" w:hAnsi="Arial" w:cs="Arial"/>
              <w:sz w:val="24"/>
              <w:szCs w:val="24"/>
            </w:rPr>
          </w:pPr>
          <w:r w:rsidRPr="009E67CC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7F829BEA" wp14:editId="50A45ABD">
                <wp:extent cx="6104149" cy="5204911"/>
                <wp:effectExtent l="0" t="0" r="0" b="0"/>
                <wp:docPr id="8" name="Рисунок 8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4149" cy="5204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62782FE" w14:textId="3BC92FBF" w:rsidR="009E67CC" w:rsidRDefault="009E67CC" w:rsidP="009E67CC">
          <w:pPr>
            <w:pStyle w:val="aa"/>
            <w:tabs>
              <w:tab w:val="left" w:pos="4110"/>
            </w:tabs>
            <w:spacing w:after="240" w:line="360" w:lineRule="auto"/>
            <w:ind w:left="426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BD3C82">
            <w:rPr>
              <w:rFonts w:ascii="Arial" w:hAnsi="Arial" w:cs="Arial"/>
              <w:sz w:val="24"/>
              <w:szCs w:val="24"/>
            </w:rPr>
            <w:t>9</w:t>
          </w:r>
          <w:r>
            <w:rPr>
              <w:rFonts w:ascii="Arial" w:hAnsi="Arial" w:cs="Arial"/>
              <w:sz w:val="24"/>
              <w:szCs w:val="24"/>
            </w:rPr>
            <w:t xml:space="preserve"> – Функция изменения баланса</w:t>
          </w:r>
        </w:p>
        <w:p w14:paraId="23654ABD" w14:textId="5E6AA9F3" w:rsidR="00C857D6" w:rsidRDefault="00C857D6" w:rsidP="00845849">
          <w:pPr>
            <w:pStyle w:val="aa"/>
            <w:tabs>
              <w:tab w:val="left" w:pos="4110"/>
            </w:tabs>
            <w:spacing w:after="240" w:line="360" w:lineRule="auto"/>
            <w:ind w:left="426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При просмотре баланса производится считывание из файла в переменную и печать этой </w:t>
          </w:r>
          <w:r>
            <w:rPr>
              <w:rFonts w:ascii="Arial" w:hAnsi="Arial" w:cs="Arial"/>
              <w:sz w:val="24"/>
              <w:szCs w:val="24"/>
            </w:rPr>
            <w:t>фразы на экран с этой переменной</w:t>
          </w:r>
          <w:r w:rsidR="00BD3C82">
            <w:rPr>
              <w:rFonts w:ascii="Arial" w:hAnsi="Arial" w:cs="Arial"/>
              <w:sz w:val="24"/>
              <w:szCs w:val="24"/>
            </w:rPr>
            <w:t xml:space="preserve"> (рисунок 10)</w:t>
          </w:r>
          <w:r>
            <w:rPr>
              <w:rFonts w:ascii="Arial" w:hAnsi="Arial" w:cs="Arial"/>
              <w:sz w:val="24"/>
              <w:szCs w:val="24"/>
            </w:rPr>
            <w:t>. При изменении баланса так же происходит считывание текущей суммы из файла. Далее пользователь вводит новую сумму, которая проверяется на правильность ввода</w:t>
          </w:r>
          <w:r>
            <w:rPr>
              <w:rFonts w:ascii="Arial" w:hAnsi="Arial" w:cs="Arial"/>
              <w:sz w:val="24"/>
              <w:szCs w:val="24"/>
            </w:rPr>
            <w:t xml:space="preserve"> (</w:t>
          </w:r>
          <w:r>
            <w:rPr>
              <w:rFonts w:ascii="Arial" w:hAnsi="Arial" w:cs="Arial"/>
              <w:sz w:val="24"/>
              <w:szCs w:val="24"/>
            </w:rPr>
            <w:t>например сумма не может быть отрицательной или пустой</w:t>
          </w:r>
          <w:r>
            <w:rPr>
              <w:rFonts w:ascii="Arial" w:hAnsi="Arial" w:cs="Arial"/>
              <w:sz w:val="24"/>
              <w:szCs w:val="24"/>
            </w:rPr>
            <w:t>)</w:t>
          </w:r>
          <w:r>
            <w:rPr>
              <w:rFonts w:ascii="Arial" w:hAnsi="Arial" w:cs="Arial"/>
              <w:sz w:val="24"/>
              <w:szCs w:val="24"/>
            </w:rPr>
            <w:t xml:space="preserve"> при помощи поэлементного сравнения с недопустимыми символами</w:t>
          </w:r>
          <w:r>
            <w:rPr>
              <w:rFonts w:ascii="Arial" w:hAnsi="Arial" w:cs="Arial"/>
              <w:sz w:val="24"/>
              <w:szCs w:val="24"/>
            </w:rPr>
            <w:t xml:space="preserve">, а также проверяется на </w:t>
          </w:r>
          <w:r>
            <w:rPr>
              <w:rFonts w:ascii="Arial" w:hAnsi="Arial" w:cs="Arial"/>
              <w:sz w:val="24"/>
              <w:szCs w:val="24"/>
            </w:rPr>
            <w:t>повторение предыдущей суммы с помощью условного оператора, после чего</w:t>
          </w:r>
          <w:r>
            <w:rPr>
              <w:rFonts w:ascii="Arial" w:hAnsi="Arial" w:cs="Arial"/>
              <w:sz w:val="24"/>
              <w:szCs w:val="24"/>
            </w:rPr>
            <w:t xml:space="preserve"> сумма</w:t>
          </w:r>
          <w:r>
            <w:rPr>
              <w:rFonts w:ascii="Arial" w:hAnsi="Arial" w:cs="Arial"/>
              <w:sz w:val="24"/>
              <w:szCs w:val="24"/>
            </w:rPr>
            <w:t xml:space="preserve"> записывается в файл</w:t>
          </w:r>
          <w:r w:rsidR="00BD3C82">
            <w:rPr>
              <w:rFonts w:ascii="Arial" w:hAnsi="Arial" w:cs="Arial"/>
              <w:sz w:val="24"/>
              <w:szCs w:val="24"/>
            </w:rPr>
            <w:t>,</w:t>
          </w:r>
          <w:r>
            <w:rPr>
              <w:rFonts w:ascii="Arial" w:hAnsi="Arial" w:cs="Arial"/>
              <w:sz w:val="24"/>
              <w:szCs w:val="24"/>
            </w:rPr>
            <w:t xml:space="preserve"> используется как новая</w:t>
          </w:r>
          <w:r w:rsidR="00BD3C82">
            <w:rPr>
              <w:rFonts w:ascii="Arial" w:hAnsi="Arial" w:cs="Arial"/>
              <w:sz w:val="24"/>
              <w:szCs w:val="24"/>
            </w:rPr>
            <w:t>, а также выводится на экран (рисунок 11)</w:t>
          </w:r>
          <w:r>
            <w:rPr>
              <w:rFonts w:ascii="Arial" w:hAnsi="Arial" w:cs="Arial"/>
              <w:sz w:val="24"/>
              <w:szCs w:val="24"/>
            </w:rPr>
            <w:t>.</w:t>
          </w:r>
          <w:r>
            <w:rPr>
              <w:rFonts w:ascii="Arial" w:hAnsi="Arial" w:cs="Arial"/>
              <w:sz w:val="24"/>
              <w:szCs w:val="24"/>
            </w:rPr>
            <w:t xml:space="preserve"> В противном случае выводится сообщение об ошибке. </w:t>
          </w:r>
        </w:p>
        <w:p w14:paraId="29750DE0" w14:textId="13D21928" w:rsidR="00BD3C82" w:rsidRDefault="00BD3C82" w:rsidP="00BD3C82">
          <w:pPr>
            <w:pStyle w:val="aa"/>
            <w:tabs>
              <w:tab w:val="left" w:pos="4110"/>
            </w:tabs>
            <w:spacing w:after="240" w:line="360" w:lineRule="auto"/>
            <w:ind w:left="426"/>
            <w:jc w:val="center"/>
            <w:rPr>
              <w:rFonts w:ascii="Arial" w:hAnsi="Arial" w:cs="Arial"/>
              <w:sz w:val="24"/>
              <w:szCs w:val="24"/>
            </w:rPr>
          </w:pPr>
          <w:r w:rsidRPr="00BD3C82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009798F4" wp14:editId="52D36B8E">
                <wp:extent cx="2522439" cy="449619"/>
                <wp:effectExtent l="0" t="0" r="0" b="7620"/>
                <wp:docPr id="39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2439" cy="449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E1BC80D" w14:textId="3A9033C3" w:rsidR="00BD3C82" w:rsidRDefault="00BD3C82" w:rsidP="00BD3C82">
          <w:pPr>
            <w:pStyle w:val="aa"/>
            <w:tabs>
              <w:tab w:val="left" w:pos="4110"/>
            </w:tabs>
            <w:spacing w:after="240" w:line="360" w:lineRule="auto"/>
            <w:ind w:left="426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10 – Вывод баланса</w:t>
          </w:r>
        </w:p>
        <w:p w14:paraId="491E9555" w14:textId="7FC390FC" w:rsidR="00BD3C82" w:rsidRDefault="00BD3C82" w:rsidP="00BD3C82">
          <w:pPr>
            <w:pStyle w:val="aa"/>
            <w:tabs>
              <w:tab w:val="left" w:pos="4110"/>
            </w:tabs>
            <w:spacing w:after="240" w:line="360" w:lineRule="auto"/>
            <w:ind w:left="426"/>
            <w:jc w:val="center"/>
            <w:rPr>
              <w:rFonts w:ascii="Arial" w:hAnsi="Arial" w:cs="Arial"/>
              <w:sz w:val="24"/>
              <w:szCs w:val="24"/>
            </w:rPr>
          </w:pPr>
          <w:r w:rsidRPr="00BD3C82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087C5B24" wp14:editId="25C132B8">
                <wp:extent cx="4861981" cy="1211685"/>
                <wp:effectExtent l="0" t="0" r="0" b="7620"/>
                <wp:docPr id="40" name="Рисунок 4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Рисунок 40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61981" cy="1211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9E1314" w14:textId="16E190CE" w:rsidR="00BD3C82" w:rsidRDefault="00BD3C82" w:rsidP="00BD3C82">
          <w:pPr>
            <w:pStyle w:val="aa"/>
            <w:tabs>
              <w:tab w:val="left" w:pos="4110"/>
            </w:tabs>
            <w:spacing w:after="240" w:line="360" w:lineRule="auto"/>
            <w:ind w:left="426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11 – Изменение баланса</w:t>
          </w:r>
        </w:p>
        <w:p w14:paraId="0EBA8A3B" w14:textId="77777777" w:rsidR="00C857D6" w:rsidRDefault="00C857D6" w:rsidP="00C857D6">
          <w:pPr>
            <w:pStyle w:val="aa"/>
            <w:tabs>
              <w:tab w:val="left" w:pos="4110"/>
            </w:tabs>
            <w:spacing w:after="240" w:line="360" w:lineRule="auto"/>
            <w:ind w:left="644"/>
            <w:rPr>
              <w:rFonts w:ascii="Arial" w:hAnsi="Arial" w:cs="Arial"/>
              <w:sz w:val="24"/>
              <w:szCs w:val="24"/>
            </w:rPr>
          </w:pPr>
        </w:p>
        <w:p w14:paraId="021DFDBD" w14:textId="58F88174" w:rsidR="000D4F0F" w:rsidRDefault="000D4F0F" w:rsidP="009E67CC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Функция просмотра и изменения базы продуктов. Для последующей работы пользователь добавляет продукты в базу, указывая их стоимость и категорию</w:t>
          </w:r>
          <w:r w:rsidR="00913F11">
            <w:rPr>
              <w:rFonts w:ascii="Arial" w:hAnsi="Arial" w:cs="Arial"/>
              <w:sz w:val="24"/>
              <w:szCs w:val="24"/>
            </w:rPr>
            <w:t xml:space="preserve"> (рисунок </w:t>
          </w:r>
          <w:r w:rsidR="00BD3C82">
            <w:rPr>
              <w:rFonts w:ascii="Arial" w:hAnsi="Arial" w:cs="Arial"/>
              <w:sz w:val="24"/>
              <w:szCs w:val="24"/>
            </w:rPr>
            <w:t>12</w:t>
          </w:r>
          <w:r w:rsidR="00913F11">
            <w:rPr>
              <w:rFonts w:ascii="Arial" w:hAnsi="Arial" w:cs="Arial"/>
              <w:sz w:val="24"/>
              <w:szCs w:val="24"/>
            </w:rPr>
            <w:t>)</w:t>
          </w:r>
          <w:r>
            <w:rPr>
              <w:rFonts w:ascii="Arial" w:hAnsi="Arial" w:cs="Arial"/>
              <w:sz w:val="24"/>
              <w:szCs w:val="24"/>
            </w:rPr>
            <w:t xml:space="preserve">. </w:t>
          </w:r>
          <w:r w:rsidR="00913F11">
            <w:rPr>
              <w:rFonts w:ascii="Arial" w:hAnsi="Arial" w:cs="Arial"/>
              <w:sz w:val="24"/>
              <w:szCs w:val="24"/>
            </w:rPr>
            <w:t>При вводе данных происходит</w:t>
          </w:r>
          <w:r w:rsidR="00845849">
            <w:rPr>
              <w:rFonts w:ascii="Arial" w:hAnsi="Arial" w:cs="Arial"/>
              <w:sz w:val="24"/>
              <w:szCs w:val="24"/>
            </w:rPr>
            <w:t xml:space="preserve"> </w:t>
          </w:r>
          <w:r w:rsidR="00913F11">
            <w:rPr>
              <w:rFonts w:ascii="Arial" w:hAnsi="Arial" w:cs="Arial"/>
              <w:sz w:val="24"/>
              <w:szCs w:val="24"/>
            </w:rPr>
            <w:t>проверка на присутствие данного продукта в базе</w:t>
          </w:r>
          <w:r w:rsidR="00845849">
            <w:rPr>
              <w:rFonts w:ascii="Arial" w:hAnsi="Arial" w:cs="Arial"/>
              <w:sz w:val="24"/>
              <w:szCs w:val="24"/>
            </w:rPr>
            <w:t xml:space="preserve"> </w:t>
          </w:r>
          <w:r w:rsidR="00845849">
            <w:rPr>
              <w:rFonts w:ascii="Arial" w:hAnsi="Arial" w:cs="Arial"/>
              <w:sz w:val="24"/>
              <w:szCs w:val="24"/>
            </w:rPr>
            <w:t xml:space="preserve">(рисунок </w:t>
          </w:r>
          <w:r w:rsidR="00BD3C82">
            <w:rPr>
              <w:rFonts w:ascii="Arial" w:hAnsi="Arial" w:cs="Arial"/>
              <w:sz w:val="24"/>
              <w:szCs w:val="24"/>
            </w:rPr>
            <w:t>13</w:t>
          </w:r>
          <w:r w:rsidR="00845849">
            <w:rPr>
              <w:rFonts w:ascii="Arial" w:hAnsi="Arial" w:cs="Arial"/>
              <w:sz w:val="24"/>
              <w:szCs w:val="24"/>
            </w:rPr>
            <w:t>)</w:t>
          </w:r>
          <w:r w:rsidR="00913F11">
            <w:rPr>
              <w:rFonts w:ascii="Arial" w:hAnsi="Arial" w:cs="Arial"/>
              <w:sz w:val="24"/>
              <w:szCs w:val="24"/>
            </w:rPr>
            <w:t xml:space="preserve">. </w:t>
          </w:r>
          <w:r w:rsidR="00845849">
            <w:rPr>
              <w:rFonts w:ascii="Arial" w:hAnsi="Arial" w:cs="Arial"/>
              <w:sz w:val="24"/>
              <w:szCs w:val="24"/>
            </w:rPr>
            <w:t>Во избежание ошибок с регистром, в</w:t>
          </w:r>
          <w:r w:rsidR="0065312C">
            <w:rPr>
              <w:rFonts w:ascii="Arial" w:hAnsi="Arial" w:cs="Arial"/>
              <w:sz w:val="24"/>
              <w:szCs w:val="24"/>
            </w:rPr>
            <w:t xml:space="preserve">еденные данные обрабатываются методом </w:t>
          </w:r>
          <w:proofErr w:type="gramStart"/>
          <w:r w:rsidR="0065312C">
            <w:rPr>
              <w:rFonts w:ascii="Arial" w:hAnsi="Arial" w:cs="Arial"/>
              <w:sz w:val="24"/>
              <w:szCs w:val="24"/>
              <w:lang w:val="en-US"/>
            </w:rPr>
            <w:t>capitalize</w:t>
          </w:r>
          <w:r w:rsidR="0065312C">
            <w:rPr>
              <w:rFonts w:ascii="Arial" w:hAnsi="Arial" w:cs="Arial"/>
              <w:sz w:val="24"/>
              <w:szCs w:val="24"/>
            </w:rPr>
            <w:t>(</w:t>
          </w:r>
          <w:proofErr w:type="gramEnd"/>
          <w:r w:rsidR="0065312C">
            <w:rPr>
              <w:rFonts w:ascii="Arial" w:hAnsi="Arial" w:cs="Arial"/>
              <w:sz w:val="24"/>
              <w:szCs w:val="24"/>
            </w:rPr>
            <w:t>)</w:t>
          </w:r>
          <w:r w:rsidR="0065312C" w:rsidRPr="0065312C">
            <w:rPr>
              <w:rFonts w:ascii="Arial" w:hAnsi="Arial" w:cs="Arial"/>
              <w:sz w:val="24"/>
              <w:szCs w:val="24"/>
            </w:rPr>
            <w:t>.</w:t>
          </w:r>
        </w:p>
        <w:p w14:paraId="13F441F2" w14:textId="5D03DC55" w:rsidR="000D4F0F" w:rsidRDefault="000D4F0F" w:rsidP="00913F11">
          <w:pPr>
            <w:tabs>
              <w:tab w:val="left" w:pos="4110"/>
            </w:tabs>
            <w:spacing w:after="240" w:line="360" w:lineRule="auto"/>
            <w:ind w:left="142"/>
            <w:rPr>
              <w:rFonts w:ascii="Arial" w:hAnsi="Arial" w:cs="Arial"/>
              <w:sz w:val="24"/>
              <w:szCs w:val="24"/>
            </w:rPr>
          </w:pPr>
          <w:r w:rsidRPr="000D4F0F">
            <w:drawing>
              <wp:inline distT="0" distB="0" distL="0" distR="0" wp14:anchorId="29BE13B9" wp14:editId="46EDEE2A">
                <wp:extent cx="6120130" cy="976630"/>
                <wp:effectExtent l="0" t="0" r="0" b="0"/>
                <wp:docPr id="11" name="Рисунок 11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11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976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8288842" w14:textId="19B3D3BB" w:rsidR="00913F11" w:rsidRDefault="00913F11" w:rsidP="00913F11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BD3C82">
            <w:rPr>
              <w:rFonts w:ascii="Arial" w:hAnsi="Arial" w:cs="Arial"/>
              <w:sz w:val="24"/>
              <w:szCs w:val="24"/>
            </w:rPr>
            <w:t>12</w:t>
          </w:r>
          <w:r>
            <w:rPr>
              <w:rFonts w:ascii="Arial" w:hAnsi="Arial" w:cs="Arial"/>
              <w:sz w:val="24"/>
              <w:szCs w:val="24"/>
            </w:rPr>
            <w:t xml:space="preserve"> – Функция добавления продукта в базу</w:t>
          </w:r>
        </w:p>
        <w:p w14:paraId="1A1A3529" w14:textId="4E7D2641" w:rsidR="00845849" w:rsidRDefault="00845849" w:rsidP="00913F11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845849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18193D13" wp14:editId="1B48AF63">
                <wp:extent cx="5029636" cy="2461473"/>
                <wp:effectExtent l="0" t="0" r="0" b="0"/>
                <wp:docPr id="14" name="Рисунок 14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14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636" cy="2461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317BC8" w14:textId="44C2AD79" w:rsidR="00845849" w:rsidRDefault="00845849" w:rsidP="00913F11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BD3C82">
            <w:rPr>
              <w:rFonts w:ascii="Arial" w:hAnsi="Arial" w:cs="Arial"/>
              <w:sz w:val="24"/>
              <w:szCs w:val="24"/>
            </w:rPr>
            <w:t>13</w:t>
          </w:r>
          <w:r>
            <w:rPr>
              <w:rFonts w:ascii="Arial" w:hAnsi="Arial" w:cs="Arial"/>
              <w:sz w:val="24"/>
              <w:szCs w:val="24"/>
            </w:rPr>
            <w:t xml:space="preserve"> – Проверка введенных данных</w:t>
          </w:r>
        </w:p>
        <w:p w14:paraId="49E679BF" w14:textId="6E5125E8" w:rsidR="0065312C" w:rsidRDefault="0065312C" w:rsidP="0065312C">
          <w:pPr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Если проверка прошла успешно, то пользователь вводит цену и категорию продукта, которые проверяются на корректность данных </w:t>
          </w:r>
          <w:r>
            <w:rPr>
              <w:rFonts w:ascii="Arial" w:hAnsi="Arial" w:cs="Arial"/>
              <w:sz w:val="24"/>
              <w:szCs w:val="24"/>
            </w:rPr>
            <w:t xml:space="preserve">при помощи цикла </w:t>
          </w:r>
          <w:r>
            <w:rPr>
              <w:rFonts w:ascii="Arial" w:hAnsi="Arial" w:cs="Arial"/>
              <w:sz w:val="24"/>
              <w:szCs w:val="24"/>
              <w:lang w:val="en-US"/>
            </w:rPr>
            <w:t>for</w:t>
          </w:r>
          <w:r w:rsidRPr="00845849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и поэлементного сравнения символов</w:t>
          </w:r>
          <w:r>
            <w:rPr>
              <w:rFonts w:ascii="Arial" w:hAnsi="Arial" w:cs="Arial"/>
              <w:sz w:val="24"/>
              <w:szCs w:val="24"/>
            </w:rPr>
            <w:t xml:space="preserve"> (рисунок 1</w:t>
          </w:r>
          <w:r w:rsidR="00BD3C82">
            <w:rPr>
              <w:rFonts w:ascii="Arial" w:hAnsi="Arial" w:cs="Arial"/>
              <w:sz w:val="24"/>
              <w:szCs w:val="24"/>
            </w:rPr>
            <w:t>4</w:t>
          </w:r>
          <w:r>
            <w:rPr>
              <w:rFonts w:ascii="Arial" w:hAnsi="Arial" w:cs="Arial"/>
              <w:sz w:val="24"/>
              <w:szCs w:val="24"/>
            </w:rPr>
            <w:t>)</w:t>
          </w:r>
          <w:r>
            <w:rPr>
              <w:rFonts w:ascii="Arial" w:hAnsi="Arial" w:cs="Arial"/>
              <w:sz w:val="24"/>
              <w:szCs w:val="24"/>
            </w:rPr>
            <w:t xml:space="preserve">, например в стоимости не может </w:t>
          </w:r>
          <w:r>
            <w:rPr>
              <w:rFonts w:ascii="Arial" w:hAnsi="Arial" w:cs="Arial"/>
              <w:sz w:val="24"/>
              <w:szCs w:val="24"/>
            </w:rPr>
            <w:lastRenderedPageBreak/>
            <w:t>быть букв (рисунок 1</w:t>
          </w:r>
          <w:r w:rsidR="00BD3C82">
            <w:rPr>
              <w:rFonts w:ascii="Arial" w:hAnsi="Arial" w:cs="Arial"/>
              <w:sz w:val="24"/>
              <w:szCs w:val="24"/>
            </w:rPr>
            <w:t>5</w:t>
          </w:r>
          <w:r>
            <w:rPr>
              <w:rFonts w:ascii="Arial" w:hAnsi="Arial" w:cs="Arial"/>
              <w:sz w:val="24"/>
              <w:szCs w:val="24"/>
            </w:rPr>
            <w:t>)</w:t>
          </w:r>
          <w:r>
            <w:rPr>
              <w:rFonts w:ascii="Arial" w:hAnsi="Arial" w:cs="Arial"/>
              <w:sz w:val="24"/>
              <w:szCs w:val="24"/>
            </w:rPr>
            <w:t>. Если же все проверки пройдены, то продукт добавляется в базу путем записи его в файл, иначе выдается сообщение об ошибке.</w:t>
          </w:r>
        </w:p>
        <w:p w14:paraId="0022C64C" w14:textId="306B26DC" w:rsidR="0065312C" w:rsidRDefault="0065312C" w:rsidP="0065312C">
          <w:pPr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 w:rsidRPr="0065312C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0F8B1946" wp14:editId="54FE074E">
                <wp:extent cx="6120130" cy="3317875"/>
                <wp:effectExtent l="0" t="0" r="0" b="0"/>
                <wp:docPr id="16" name="Рисунок 16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Рисунок 16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317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9BE9280" w14:textId="2ED5DEA1" w:rsidR="0065312C" w:rsidRDefault="0065312C" w:rsidP="0065312C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1</w:t>
          </w:r>
          <w:r w:rsidR="00BD3C82">
            <w:rPr>
              <w:rFonts w:ascii="Arial" w:hAnsi="Arial" w:cs="Arial"/>
              <w:sz w:val="24"/>
              <w:szCs w:val="24"/>
            </w:rPr>
            <w:t>4</w:t>
          </w:r>
          <w:r>
            <w:rPr>
              <w:rFonts w:ascii="Arial" w:hAnsi="Arial" w:cs="Arial"/>
              <w:sz w:val="24"/>
              <w:szCs w:val="24"/>
            </w:rPr>
            <w:t xml:space="preserve"> – Проверка корректности цены и категории, а также вывод</w:t>
          </w:r>
        </w:p>
        <w:p w14:paraId="221464B1" w14:textId="21875926" w:rsidR="00913F11" w:rsidRDefault="00913F11" w:rsidP="00913F11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913F11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506C0BA1" wp14:editId="5C06FEA5">
                <wp:extent cx="2827265" cy="662997"/>
                <wp:effectExtent l="0" t="0" r="0" b="3810"/>
                <wp:docPr id="13" name="Рисунок 13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13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7265" cy="662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073BDF3" w14:textId="3FD4BAF1" w:rsidR="00913F11" w:rsidRDefault="00913F11" w:rsidP="00913F11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845849">
            <w:rPr>
              <w:rFonts w:ascii="Arial" w:hAnsi="Arial" w:cs="Arial"/>
              <w:sz w:val="24"/>
              <w:szCs w:val="24"/>
            </w:rPr>
            <w:t>1</w:t>
          </w:r>
          <w:r w:rsidR="00BD3C82">
            <w:rPr>
              <w:rFonts w:ascii="Arial" w:hAnsi="Arial" w:cs="Arial"/>
              <w:sz w:val="24"/>
              <w:szCs w:val="24"/>
            </w:rPr>
            <w:t>5</w:t>
          </w:r>
          <w:r>
            <w:rPr>
              <w:rFonts w:ascii="Arial" w:hAnsi="Arial" w:cs="Arial"/>
              <w:sz w:val="24"/>
              <w:szCs w:val="24"/>
            </w:rPr>
            <w:t xml:space="preserve"> – Неправильный ввод при добавлении</w:t>
          </w:r>
        </w:p>
        <w:p w14:paraId="097792BC" w14:textId="6BF08E4F" w:rsidR="0065312C" w:rsidRDefault="0065312C" w:rsidP="00745E26">
          <w:pPr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Пользователь также может удалить продукты из базы </w:t>
          </w:r>
          <w:r w:rsidR="007A244D">
            <w:rPr>
              <w:rFonts w:ascii="Arial" w:hAnsi="Arial" w:cs="Arial"/>
              <w:sz w:val="24"/>
              <w:szCs w:val="24"/>
            </w:rPr>
            <w:t>(рисунок 1</w:t>
          </w:r>
          <w:r w:rsidR="00BD3C82">
            <w:rPr>
              <w:rFonts w:ascii="Arial" w:hAnsi="Arial" w:cs="Arial"/>
              <w:sz w:val="24"/>
              <w:szCs w:val="24"/>
            </w:rPr>
            <w:t>6</w:t>
          </w:r>
          <w:r w:rsidR="007A244D">
            <w:rPr>
              <w:rFonts w:ascii="Arial" w:hAnsi="Arial" w:cs="Arial"/>
              <w:sz w:val="24"/>
              <w:szCs w:val="24"/>
            </w:rPr>
            <w:t>)</w:t>
          </w:r>
          <w:r w:rsidR="00745E26">
            <w:rPr>
              <w:rFonts w:ascii="Arial" w:hAnsi="Arial" w:cs="Arial"/>
              <w:sz w:val="24"/>
              <w:szCs w:val="24"/>
            </w:rPr>
            <w:t xml:space="preserve">. </w:t>
          </w:r>
          <w:r w:rsidR="00745E26">
            <w:rPr>
              <w:rFonts w:ascii="Arial" w:hAnsi="Arial" w:cs="Arial"/>
              <w:sz w:val="24"/>
              <w:szCs w:val="24"/>
            </w:rPr>
            <w:t xml:space="preserve">При удалении продукта из базы происходит предварительное считывание данных в список и вывод его элементов для более удобного использования. После чего пользователь вводит имя продукта, который он хочет удалить. Имя обрабатывается методом </w:t>
          </w:r>
          <w:proofErr w:type="gramStart"/>
          <w:r w:rsidR="00745E26">
            <w:rPr>
              <w:rFonts w:ascii="Arial" w:hAnsi="Arial" w:cs="Arial"/>
              <w:sz w:val="24"/>
              <w:szCs w:val="24"/>
              <w:lang w:val="en-US"/>
            </w:rPr>
            <w:t>capitalize</w:t>
          </w:r>
          <w:r w:rsidR="00745E26" w:rsidRPr="00745E26">
            <w:rPr>
              <w:rFonts w:ascii="Arial" w:hAnsi="Arial" w:cs="Arial"/>
              <w:sz w:val="24"/>
              <w:szCs w:val="24"/>
            </w:rPr>
            <w:t>(</w:t>
          </w:r>
          <w:proofErr w:type="gramEnd"/>
          <w:r w:rsidR="00745E26" w:rsidRPr="00745E26">
            <w:rPr>
              <w:rFonts w:ascii="Arial" w:hAnsi="Arial" w:cs="Arial"/>
              <w:sz w:val="24"/>
              <w:szCs w:val="24"/>
            </w:rPr>
            <w:t>)</w:t>
          </w:r>
          <w:r w:rsidR="00745E26">
            <w:rPr>
              <w:rFonts w:ascii="Arial" w:hAnsi="Arial" w:cs="Arial"/>
              <w:sz w:val="24"/>
              <w:szCs w:val="24"/>
            </w:rPr>
            <w:t xml:space="preserve">, после чего проверяется на правильность ввода и наличие в базе. Если проверки пройдены, то совпадающее значение удаляется из списка при помощи метода </w:t>
          </w:r>
          <w:proofErr w:type="gramStart"/>
          <w:r w:rsidR="00745E26">
            <w:rPr>
              <w:rFonts w:ascii="Arial" w:hAnsi="Arial" w:cs="Arial"/>
              <w:sz w:val="24"/>
              <w:szCs w:val="24"/>
              <w:lang w:val="en-US"/>
            </w:rPr>
            <w:t>pop</w:t>
          </w:r>
          <w:r w:rsidR="00745E26" w:rsidRPr="00745E26">
            <w:rPr>
              <w:rFonts w:ascii="Arial" w:hAnsi="Arial" w:cs="Arial"/>
              <w:sz w:val="24"/>
              <w:szCs w:val="24"/>
            </w:rPr>
            <w:t>(</w:t>
          </w:r>
          <w:proofErr w:type="gramEnd"/>
          <w:r w:rsidR="00745E26" w:rsidRPr="00745E26">
            <w:rPr>
              <w:rFonts w:ascii="Arial" w:hAnsi="Arial" w:cs="Arial"/>
              <w:sz w:val="24"/>
              <w:szCs w:val="24"/>
            </w:rPr>
            <w:t>)</w:t>
          </w:r>
          <w:r w:rsidR="00745E26">
            <w:rPr>
              <w:rFonts w:ascii="Arial" w:hAnsi="Arial" w:cs="Arial"/>
              <w:sz w:val="24"/>
              <w:szCs w:val="24"/>
            </w:rPr>
            <w:t xml:space="preserve"> и остальной список записывается в файл</w:t>
          </w:r>
          <w:r w:rsidR="00BD3C82">
            <w:rPr>
              <w:rFonts w:ascii="Arial" w:hAnsi="Arial" w:cs="Arial"/>
              <w:sz w:val="24"/>
              <w:szCs w:val="24"/>
            </w:rPr>
            <w:t>, после чего выводится сообщение об успехе (рисунок 17)</w:t>
          </w:r>
          <w:r w:rsidR="00745E26">
            <w:rPr>
              <w:rFonts w:ascii="Arial" w:hAnsi="Arial" w:cs="Arial"/>
              <w:sz w:val="24"/>
              <w:szCs w:val="24"/>
            </w:rPr>
            <w:t>. В противном случае пользователю выводится ошибка.</w:t>
          </w:r>
        </w:p>
        <w:p w14:paraId="770BD1BD" w14:textId="458CA889" w:rsidR="007A244D" w:rsidRDefault="00745E26" w:rsidP="007A244D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745E26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402A56BA" wp14:editId="334DF7EF">
                <wp:extent cx="5311600" cy="6203218"/>
                <wp:effectExtent l="0" t="0" r="3810" b="7620"/>
                <wp:docPr id="18" name="Рисунок 18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Рисунок 18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1600" cy="6203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384E43" w14:textId="7BC41A0D" w:rsidR="007A244D" w:rsidRDefault="007A244D" w:rsidP="007A244D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1</w:t>
          </w:r>
          <w:r w:rsidR="00BD3C82">
            <w:rPr>
              <w:rFonts w:ascii="Arial" w:hAnsi="Arial" w:cs="Arial"/>
              <w:sz w:val="24"/>
              <w:szCs w:val="24"/>
            </w:rPr>
            <w:t>6</w:t>
          </w:r>
          <w:r>
            <w:rPr>
              <w:rFonts w:ascii="Arial" w:hAnsi="Arial" w:cs="Arial"/>
              <w:sz w:val="24"/>
              <w:szCs w:val="24"/>
            </w:rPr>
            <w:t xml:space="preserve"> – Функция удаления продукта из базы</w:t>
          </w:r>
        </w:p>
        <w:p w14:paraId="2D284E73" w14:textId="369D8A5C" w:rsidR="00BD3C82" w:rsidRDefault="00BD3C82" w:rsidP="00BD3C82">
          <w:pPr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 w:rsidRPr="00BD3C82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0CA61BE3" wp14:editId="1A973A1F">
                <wp:extent cx="6120130" cy="461010"/>
                <wp:effectExtent l="0" t="0" r="0" b="0"/>
                <wp:docPr id="4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461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D1AFC1" w14:textId="369B1265" w:rsidR="00BD3C82" w:rsidRDefault="00BD3C82" w:rsidP="007A244D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17 – Демонстрация удаления продукта</w:t>
          </w:r>
        </w:p>
        <w:p w14:paraId="21F0ED3A" w14:textId="11CB8392" w:rsidR="00745E26" w:rsidRPr="00745E26" w:rsidRDefault="00745E26" w:rsidP="00745E26">
          <w:pPr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Функция просмотра выдает пользователю все продукты, записанные в базу (рисунок 1</w:t>
          </w:r>
          <w:r w:rsidR="00BD3C82">
            <w:rPr>
              <w:rFonts w:ascii="Arial" w:hAnsi="Arial" w:cs="Arial"/>
              <w:sz w:val="24"/>
              <w:szCs w:val="24"/>
            </w:rPr>
            <w:t>8</w:t>
          </w:r>
          <w:r>
            <w:rPr>
              <w:rFonts w:ascii="Arial" w:hAnsi="Arial" w:cs="Arial"/>
              <w:sz w:val="24"/>
              <w:szCs w:val="24"/>
            </w:rPr>
            <w:t xml:space="preserve">). Функция считывает данные из файла, после чего используется цикл </w:t>
          </w:r>
          <w:r>
            <w:rPr>
              <w:rFonts w:ascii="Arial" w:hAnsi="Arial" w:cs="Arial"/>
              <w:sz w:val="24"/>
              <w:szCs w:val="24"/>
              <w:lang w:val="en-US"/>
            </w:rPr>
            <w:t>for</w:t>
          </w:r>
          <w:r w:rsidRPr="00745E26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для построчного вывода продуктов в удобном для пользователя виде (рисунок 1</w:t>
          </w:r>
          <w:r w:rsidR="00BD3C82">
            <w:rPr>
              <w:rFonts w:ascii="Arial" w:hAnsi="Arial" w:cs="Arial"/>
              <w:sz w:val="24"/>
              <w:szCs w:val="24"/>
            </w:rPr>
            <w:t>9</w:t>
          </w:r>
          <w:r>
            <w:rPr>
              <w:rFonts w:ascii="Arial" w:hAnsi="Arial" w:cs="Arial"/>
              <w:sz w:val="24"/>
              <w:szCs w:val="24"/>
            </w:rPr>
            <w:t>).</w:t>
          </w:r>
        </w:p>
        <w:p w14:paraId="63DDBA75" w14:textId="0F9301FA" w:rsidR="000D4F0F" w:rsidRDefault="00913F11" w:rsidP="00913F11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913F11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2E48CDD1" wp14:editId="3A0C93E8">
                <wp:extent cx="3368332" cy="3802710"/>
                <wp:effectExtent l="0" t="0" r="3810" b="7620"/>
                <wp:docPr id="12" name="Рисунок 12" descr="Изображение выглядит как стол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Рисунок 12" descr="Изображение выглядит как стол&#10;&#10;Автоматически созданное описание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68332" cy="3802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5BF8D5E" w14:textId="1184B1F6" w:rsidR="00913F11" w:rsidRDefault="00913F11" w:rsidP="00913F11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1</w:t>
          </w:r>
          <w:r w:rsidR="00BD3C82">
            <w:rPr>
              <w:rFonts w:ascii="Arial" w:hAnsi="Arial" w:cs="Arial"/>
              <w:sz w:val="24"/>
              <w:szCs w:val="24"/>
            </w:rPr>
            <w:t>8</w:t>
          </w:r>
          <w:r>
            <w:rPr>
              <w:rFonts w:ascii="Arial" w:hAnsi="Arial" w:cs="Arial"/>
              <w:sz w:val="24"/>
              <w:szCs w:val="24"/>
            </w:rPr>
            <w:t xml:space="preserve"> –</w:t>
          </w:r>
          <w:r w:rsidR="00745E26">
            <w:rPr>
              <w:rFonts w:ascii="Arial" w:hAnsi="Arial" w:cs="Arial"/>
              <w:sz w:val="24"/>
              <w:szCs w:val="24"/>
            </w:rPr>
            <w:t xml:space="preserve"> П</w:t>
          </w:r>
          <w:r>
            <w:rPr>
              <w:rFonts w:ascii="Arial" w:hAnsi="Arial" w:cs="Arial"/>
              <w:sz w:val="24"/>
              <w:szCs w:val="24"/>
            </w:rPr>
            <w:t>росмотр базы продуктов</w:t>
          </w:r>
          <w:r w:rsidR="00745E26" w:rsidRPr="00745E26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5968953E" wp14:editId="1C324B0F">
                <wp:extent cx="5806943" cy="2735817"/>
                <wp:effectExtent l="0" t="0" r="3810" b="7620"/>
                <wp:docPr id="19" name="Рисунок 19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Рисунок 19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6943" cy="27358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8B8FF4" w14:textId="1DA9E1CF" w:rsidR="00745E26" w:rsidRDefault="00745E26" w:rsidP="00913F11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1</w:t>
          </w:r>
          <w:r w:rsidR="00BD3C82">
            <w:rPr>
              <w:rFonts w:ascii="Arial" w:hAnsi="Arial" w:cs="Arial"/>
              <w:sz w:val="24"/>
              <w:szCs w:val="24"/>
            </w:rPr>
            <w:t>9</w:t>
          </w:r>
          <w:r>
            <w:rPr>
              <w:rFonts w:ascii="Arial" w:hAnsi="Arial" w:cs="Arial"/>
              <w:sz w:val="24"/>
              <w:szCs w:val="24"/>
            </w:rPr>
            <w:t xml:space="preserve"> – Функция просмотра базы продуктов</w:t>
          </w:r>
        </w:p>
        <w:p w14:paraId="25CFD1D2" w14:textId="3DF6AC2A" w:rsidR="002B2897" w:rsidRDefault="009E67CC" w:rsidP="009E67CC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Функция добавления продуктов в </w:t>
          </w:r>
          <w:r w:rsidR="002724EF">
            <w:rPr>
              <w:rFonts w:ascii="Arial" w:hAnsi="Arial" w:cs="Arial"/>
              <w:sz w:val="24"/>
              <w:szCs w:val="24"/>
            </w:rPr>
            <w:t>список</w:t>
          </w:r>
          <w:r w:rsidR="00FB5335">
            <w:rPr>
              <w:rFonts w:ascii="Arial" w:hAnsi="Arial" w:cs="Arial"/>
              <w:sz w:val="24"/>
              <w:szCs w:val="24"/>
            </w:rPr>
            <w:t>, а также их удаления и просмотра</w:t>
          </w:r>
          <w:r w:rsidR="003B3AE3">
            <w:rPr>
              <w:rFonts w:ascii="Arial" w:hAnsi="Arial" w:cs="Arial"/>
              <w:sz w:val="24"/>
              <w:szCs w:val="24"/>
            </w:rPr>
            <w:t xml:space="preserve">. </w:t>
          </w:r>
          <w:r w:rsidR="00FB5335">
            <w:rPr>
              <w:rFonts w:ascii="Arial" w:hAnsi="Arial" w:cs="Arial"/>
              <w:sz w:val="24"/>
              <w:szCs w:val="24"/>
            </w:rPr>
            <w:t>При вызове функции добавления</w:t>
          </w:r>
          <w:r w:rsidR="003B3AE3">
            <w:rPr>
              <w:rFonts w:ascii="Arial" w:hAnsi="Arial" w:cs="Arial"/>
              <w:sz w:val="24"/>
              <w:szCs w:val="24"/>
            </w:rPr>
            <w:t xml:space="preserve"> </w:t>
          </w:r>
          <w:r w:rsidR="00FB5335">
            <w:rPr>
              <w:rFonts w:ascii="Arial" w:hAnsi="Arial" w:cs="Arial"/>
              <w:sz w:val="24"/>
              <w:szCs w:val="24"/>
            </w:rPr>
            <w:t xml:space="preserve">в </w:t>
          </w:r>
          <w:r w:rsidR="003B3AE3">
            <w:rPr>
              <w:rFonts w:ascii="Arial" w:hAnsi="Arial" w:cs="Arial"/>
              <w:sz w:val="24"/>
              <w:szCs w:val="24"/>
            </w:rPr>
            <w:t xml:space="preserve">начале программа считывает данные из файла об уже записанных продуктах, далее пользователь вводит продукты, которые он хочет добавить в </w:t>
          </w:r>
          <w:r w:rsidR="002724EF">
            <w:rPr>
              <w:rFonts w:ascii="Arial" w:hAnsi="Arial" w:cs="Arial"/>
              <w:sz w:val="24"/>
              <w:szCs w:val="24"/>
            </w:rPr>
            <w:t>список</w:t>
          </w:r>
          <w:r w:rsidR="00FB5335">
            <w:rPr>
              <w:rFonts w:ascii="Arial" w:hAnsi="Arial" w:cs="Arial"/>
              <w:sz w:val="24"/>
              <w:szCs w:val="24"/>
            </w:rPr>
            <w:t>, а также их количество</w:t>
          </w:r>
          <w:r w:rsidR="003B3AE3">
            <w:rPr>
              <w:rFonts w:ascii="Arial" w:hAnsi="Arial" w:cs="Arial"/>
              <w:sz w:val="24"/>
              <w:szCs w:val="24"/>
            </w:rPr>
            <w:t>. Если продукта нет в базе, то пользователю будет предложено его добавить туда</w:t>
          </w:r>
          <w:r w:rsidR="00FB5335">
            <w:rPr>
              <w:rFonts w:ascii="Arial" w:hAnsi="Arial" w:cs="Arial"/>
              <w:sz w:val="24"/>
              <w:szCs w:val="24"/>
            </w:rPr>
            <w:t xml:space="preserve">, если пользователь согласится и все проверки будут пройдены, то продукт будет </w:t>
          </w:r>
          <w:r w:rsidR="00FB5335">
            <w:rPr>
              <w:rFonts w:ascii="Arial" w:hAnsi="Arial" w:cs="Arial"/>
              <w:sz w:val="24"/>
              <w:szCs w:val="24"/>
            </w:rPr>
            <w:lastRenderedPageBreak/>
            <w:t xml:space="preserve">записан в базу и </w:t>
          </w:r>
          <w:r w:rsidR="002724EF">
            <w:rPr>
              <w:rFonts w:ascii="Arial" w:hAnsi="Arial" w:cs="Arial"/>
              <w:sz w:val="24"/>
              <w:szCs w:val="24"/>
            </w:rPr>
            <w:t>список</w:t>
          </w:r>
          <w:r w:rsidR="00172F83">
            <w:rPr>
              <w:rFonts w:ascii="Arial" w:hAnsi="Arial" w:cs="Arial"/>
              <w:sz w:val="24"/>
              <w:szCs w:val="24"/>
            </w:rPr>
            <w:t xml:space="preserve"> (рисунок 20)</w:t>
          </w:r>
          <w:r w:rsidR="00FB5335">
            <w:rPr>
              <w:rFonts w:ascii="Arial" w:hAnsi="Arial" w:cs="Arial"/>
              <w:sz w:val="24"/>
              <w:szCs w:val="24"/>
            </w:rPr>
            <w:t xml:space="preserve">. </w:t>
          </w:r>
          <w:r w:rsidR="003B3AE3">
            <w:rPr>
              <w:rFonts w:ascii="Arial" w:hAnsi="Arial" w:cs="Arial"/>
              <w:sz w:val="24"/>
              <w:szCs w:val="24"/>
            </w:rPr>
            <w:t xml:space="preserve">Алгоритм добавления продуктов в </w:t>
          </w:r>
          <w:r w:rsidR="002724EF">
            <w:rPr>
              <w:rFonts w:ascii="Arial" w:hAnsi="Arial" w:cs="Arial"/>
              <w:sz w:val="24"/>
              <w:szCs w:val="24"/>
            </w:rPr>
            <w:t>список</w:t>
          </w:r>
          <w:r w:rsidR="003B3AE3">
            <w:rPr>
              <w:rFonts w:ascii="Arial" w:hAnsi="Arial" w:cs="Arial"/>
              <w:sz w:val="24"/>
              <w:szCs w:val="24"/>
            </w:rPr>
            <w:t xml:space="preserve"> представлен на рисунке </w:t>
          </w:r>
          <w:r w:rsidR="00172F83">
            <w:rPr>
              <w:rFonts w:ascii="Arial" w:hAnsi="Arial" w:cs="Arial"/>
              <w:sz w:val="24"/>
              <w:szCs w:val="24"/>
            </w:rPr>
            <w:t>21</w:t>
          </w:r>
          <w:r w:rsidR="003B3AE3">
            <w:rPr>
              <w:rFonts w:ascii="Arial" w:hAnsi="Arial" w:cs="Arial"/>
              <w:sz w:val="24"/>
              <w:szCs w:val="24"/>
            </w:rPr>
            <w:t>.</w:t>
          </w:r>
        </w:p>
        <w:p w14:paraId="3B37A00C" w14:textId="1B3EA634" w:rsidR="00172F83" w:rsidRPr="00172F83" w:rsidRDefault="00172F83" w:rsidP="00172F83">
          <w:pPr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 w:rsidRPr="00172F83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4D7ADBE0" wp14:editId="309D1ED3">
                <wp:extent cx="6120130" cy="1607185"/>
                <wp:effectExtent l="0" t="0" r="0" b="0"/>
                <wp:docPr id="43" name="Рисунок 43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Рисунок 43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607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51A526" w14:textId="67B044FB" w:rsidR="00172F83" w:rsidRDefault="00172F83" w:rsidP="00172F83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20 – Демонстрация добавления продуктов в список</w:t>
          </w:r>
        </w:p>
        <w:p w14:paraId="38ACA11A" w14:textId="71B1682E" w:rsidR="009E67CC" w:rsidRDefault="002724EF" w:rsidP="002B2897">
          <w:pPr>
            <w:pStyle w:val="aa"/>
            <w:tabs>
              <w:tab w:val="left" w:pos="4110"/>
            </w:tabs>
            <w:spacing w:after="240" w:line="360" w:lineRule="auto"/>
            <w:ind w:left="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7FD4B87E" wp14:editId="3CED741B">
                <wp:extent cx="6118860" cy="5753100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8860" cy="575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B2897"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172F83">
            <w:rPr>
              <w:rFonts w:ascii="Arial" w:hAnsi="Arial" w:cs="Arial"/>
              <w:sz w:val="24"/>
              <w:szCs w:val="24"/>
            </w:rPr>
            <w:t>21</w:t>
          </w:r>
          <w:r w:rsidR="002B2897">
            <w:rPr>
              <w:rFonts w:ascii="Arial" w:hAnsi="Arial" w:cs="Arial"/>
              <w:sz w:val="24"/>
              <w:szCs w:val="24"/>
            </w:rPr>
            <w:t xml:space="preserve"> – Алгоритм добавления продуктов в </w:t>
          </w:r>
          <w:r>
            <w:rPr>
              <w:rFonts w:ascii="Arial" w:hAnsi="Arial" w:cs="Arial"/>
              <w:sz w:val="24"/>
              <w:szCs w:val="24"/>
            </w:rPr>
            <w:t>список</w:t>
          </w:r>
        </w:p>
        <w:p w14:paraId="3F10D2B2" w14:textId="101B78C1" w:rsidR="00FB5335" w:rsidRDefault="00FB5335" w:rsidP="00FB5335">
          <w:pPr>
            <w:pStyle w:val="aa"/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Если пользователь хочет удалить что-то из </w:t>
          </w:r>
          <w:r w:rsidR="002724EF">
            <w:rPr>
              <w:rFonts w:ascii="Arial" w:hAnsi="Arial" w:cs="Arial"/>
              <w:sz w:val="24"/>
              <w:szCs w:val="24"/>
            </w:rPr>
            <w:t>списка</w:t>
          </w:r>
          <w:r>
            <w:rPr>
              <w:rFonts w:ascii="Arial" w:hAnsi="Arial" w:cs="Arial"/>
              <w:sz w:val="24"/>
              <w:szCs w:val="24"/>
            </w:rPr>
            <w:t xml:space="preserve">, он может воспользоваться функцией удаления. </w:t>
          </w:r>
          <w:r w:rsidR="00CC637B">
            <w:rPr>
              <w:rFonts w:ascii="Arial" w:hAnsi="Arial" w:cs="Arial"/>
              <w:sz w:val="24"/>
              <w:szCs w:val="24"/>
            </w:rPr>
            <w:t xml:space="preserve">Программа выведет все продукты, которые находятся в </w:t>
          </w:r>
          <w:r w:rsidR="002724EF">
            <w:rPr>
              <w:rFonts w:ascii="Arial" w:hAnsi="Arial" w:cs="Arial"/>
              <w:sz w:val="24"/>
              <w:szCs w:val="24"/>
            </w:rPr>
            <w:lastRenderedPageBreak/>
            <w:t>списке</w:t>
          </w:r>
          <w:r w:rsidR="00CC637B">
            <w:rPr>
              <w:rFonts w:ascii="Arial" w:hAnsi="Arial" w:cs="Arial"/>
              <w:sz w:val="24"/>
              <w:szCs w:val="24"/>
            </w:rPr>
            <w:t xml:space="preserve">. Далее пользователь вводит продукт, который он хочет убрать, а также его количество, если он нашелся, иначе пользователю вернет ошибку. Если же продукт этого типа был один в </w:t>
          </w:r>
          <w:r w:rsidR="002724EF">
            <w:rPr>
              <w:rFonts w:ascii="Arial" w:hAnsi="Arial" w:cs="Arial"/>
              <w:sz w:val="24"/>
              <w:szCs w:val="24"/>
            </w:rPr>
            <w:t>список</w:t>
          </w:r>
          <w:r w:rsidR="00CC637B">
            <w:rPr>
              <w:rFonts w:ascii="Arial" w:hAnsi="Arial" w:cs="Arial"/>
              <w:sz w:val="24"/>
              <w:szCs w:val="24"/>
            </w:rPr>
            <w:t xml:space="preserve">, то программа сразу удалить его из </w:t>
          </w:r>
          <w:r w:rsidR="002724EF">
            <w:rPr>
              <w:rFonts w:ascii="Arial" w:hAnsi="Arial" w:cs="Arial"/>
              <w:sz w:val="24"/>
              <w:szCs w:val="24"/>
            </w:rPr>
            <w:t>списка</w:t>
          </w:r>
          <w:r w:rsidR="00CC637B">
            <w:rPr>
              <w:rFonts w:ascii="Arial" w:hAnsi="Arial" w:cs="Arial"/>
              <w:sz w:val="24"/>
              <w:szCs w:val="24"/>
            </w:rPr>
            <w:t xml:space="preserve">, не запрашивая количество у пользователя (рисунок </w:t>
          </w:r>
          <w:r w:rsidR="00172F83">
            <w:rPr>
              <w:rFonts w:ascii="Arial" w:hAnsi="Arial" w:cs="Arial"/>
              <w:sz w:val="24"/>
              <w:szCs w:val="24"/>
            </w:rPr>
            <w:t>22</w:t>
          </w:r>
          <w:r w:rsidR="00CC637B">
            <w:rPr>
              <w:rFonts w:ascii="Arial" w:hAnsi="Arial" w:cs="Arial"/>
              <w:sz w:val="24"/>
              <w:szCs w:val="24"/>
            </w:rPr>
            <w:t xml:space="preserve">). </w:t>
          </w:r>
        </w:p>
        <w:p w14:paraId="3BBF9F4D" w14:textId="28B7EB8F" w:rsidR="00CC637B" w:rsidRDefault="00CC637B" w:rsidP="00CC637B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CC637B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59E4611C" wp14:editId="296E47AA">
                <wp:extent cx="4869602" cy="3749365"/>
                <wp:effectExtent l="0" t="0" r="7620" b="3810"/>
                <wp:docPr id="20" name="Рисунок 2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Рисунок 20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69602" cy="3749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D4A7B0" w14:textId="49DF0732" w:rsidR="00CC637B" w:rsidRDefault="00CC637B" w:rsidP="00CC637B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172F83">
            <w:rPr>
              <w:rFonts w:ascii="Arial" w:hAnsi="Arial" w:cs="Arial"/>
              <w:sz w:val="24"/>
              <w:szCs w:val="24"/>
            </w:rPr>
            <w:t>22</w:t>
          </w:r>
          <w:r>
            <w:rPr>
              <w:rFonts w:ascii="Arial" w:hAnsi="Arial" w:cs="Arial"/>
              <w:sz w:val="24"/>
              <w:szCs w:val="24"/>
            </w:rPr>
            <w:t xml:space="preserve"> – Функция удаления одного продукта</w:t>
          </w:r>
        </w:p>
        <w:p w14:paraId="56E8E07D" w14:textId="4FFE9A5E" w:rsidR="00CC637B" w:rsidRDefault="00CC637B" w:rsidP="00CC637B">
          <w:pPr>
            <w:pStyle w:val="aa"/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Если же продуктов этого типа было несколько, то введенное пользователем число пройдет проверку на недопустимые символы при помощи посимвольного сравнения, а также проверку на нахождение в диапазоне (введенное число не может быть больше, чем количество продуктов в </w:t>
          </w:r>
          <w:r w:rsidR="002724EF">
            <w:rPr>
              <w:rFonts w:ascii="Arial" w:hAnsi="Arial" w:cs="Arial"/>
              <w:sz w:val="24"/>
              <w:szCs w:val="24"/>
            </w:rPr>
            <w:t>списке</w:t>
          </w:r>
          <w:r>
            <w:rPr>
              <w:rFonts w:ascii="Arial" w:hAnsi="Arial" w:cs="Arial"/>
              <w:sz w:val="24"/>
              <w:szCs w:val="24"/>
            </w:rPr>
            <w:t xml:space="preserve">, а также меньше </w:t>
          </w:r>
          <w:r w:rsidR="002724EF">
            <w:rPr>
              <w:rFonts w:ascii="Arial" w:hAnsi="Arial" w:cs="Arial"/>
              <w:sz w:val="24"/>
              <w:szCs w:val="24"/>
            </w:rPr>
            <w:t>либо равно нулю</w:t>
          </w:r>
          <w:r>
            <w:rPr>
              <w:rFonts w:ascii="Arial" w:hAnsi="Arial" w:cs="Arial"/>
              <w:sz w:val="24"/>
              <w:szCs w:val="24"/>
            </w:rPr>
            <w:t>)</w:t>
          </w:r>
          <w:r w:rsidR="002724EF">
            <w:rPr>
              <w:rFonts w:ascii="Arial" w:hAnsi="Arial" w:cs="Arial"/>
              <w:sz w:val="24"/>
              <w:szCs w:val="24"/>
            </w:rPr>
            <w:t xml:space="preserve">. Далее программа записывает в отдельный список все продукты, которые надо удалить и после методом </w:t>
          </w:r>
          <w:proofErr w:type="gramStart"/>
          <w:r w:rsidR="002724EF">
            <w:rPr>
              <w:rFonts w:ascii="Arial" w:hAnsi="Arial" w:cs="Arial"/>
              <w:sz w:val="24"/>
              <w:szCs w:val="24"/>
              <w:lang w:val="en-US"/>
            </w:rPr>
            <w:t>remove</w:t>
          </w:r>
          <w:r w:rsidR="002724EF" w:rsidRPr="002724EF">
            <w:rPr>
              <w:rFonts w:ascii="Arial" w:hAnsi="Arial" w:cs="Arial"/>
              <w:sz w:val="24"/>
              <w:szCs w:val="24"/>
            </w:rPr>
            <w:t>(</w:t>
          </w:r>
          <w:proofErr w:type="gramEnd"/>
          <w:r w:rsidR="002724EF" w:rsidRPr="002724EF">
            <w:rPr>
              <w:rFonts w:ascii="Arial" w:hAnsi="Arial" w:cs="Arial"/>
              <w:sz w:val="24"/>
              <w:szCs w:val="24"/>
            </w:rPr>
            <w:t>)</w:t>
          </w:r>
          <w:r w:rsidR="002724EF">
            <w:rPr>
              <w:rFonts w:ascii="Arial" w:hAnsi="Arial" w:cs="Arial"/>
              <w:sz w:val="24"/>
              <w:szCs w:val="24"/>
            </w:rPr>
            <w:t xml:space="preserve"> убирает их из списка продуктов</w:t>
          </w:r>
          <w:r w:rsidR="00172F83">
            <w:rPr>
              <w:rFonts w:ascii="Arial" w:hAnsi="Arial" w:cs="Arial"/>
              <w:sz w:val="24"/>
              <w:szCs w:val="24"/>
            </w:rPr>
            <w:t xml:space="preserve"> </w:t>
          </w:r>
          <w:r w:rsidR="00172F83">
            <w:rPr>
              <w:rFonts w:ascii="Arial" w:hAnsi="Arial" w:cs="Arial"/>
              <w:sz w:val="24"/>
              <w:szCs w:val="24"/>
            </w:rPr>
            <w:t>(рисунок 23)</w:t>
          </w:r>
          <w:r w:rsidR="002724EF">
            <w:rPr>
              <w:rFonts w:ascii="Arial" w:hAnsi="Arial" w:cs="Arial"/>
              <w:sz w:val="24"/>
              <w:szCs w:val="24"/>
            </w:rPr>
            <w:t xml:space="preserve">, </w:t>
          </w:r>
          <w:r w:rsidR="00172F83">
            <w:rPr>
              <w:rFonts w:ascii="Arial" w:hAnsi="Arial" w:cs="Arial"/>
              <w:sz w:val="24"/>
              <w:szCs w:val="24"/>
            </w:rPr>
            <w:t>далее</w:t>
          </w:r>
          <w:r w:rsidR="002724EF">
            <w:rPr>
              <w:rFonts w:ascii="Arial" w:hAnsi="Arial" w:cs="Arial"/>
              <w:sz w:val="24"/>
              <w:szCs w:val="24"/>
            </w:rPr>
            <w:t xml:space="preserve"> пользователю показывается конечный список </w:t>
          </w:r>
          <w:r w:rsidR="00172F83">
            <w:rPr>
              <w:rFonts w:ascii="Arial" w:hAnsi="Arial" w:cs="Arial"/>
              <w:sz w:val="24"/>
              <w:szCs w:val="24"/>
            </w:rPr>
            <w:t>(рисунок 24).</w:t>
          </w:r>
        </w:p>
        <w:p w14:paraId="506F2B4F" w14:textId="502DA0B3" w:rsidR="002724EF" w:rsidRDefault="00172F83" w:rsidP="002724E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172F83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017AC24E" wp14:editId="73E40F1F">
                <wp:extent cx="6120130" cy="4168775"/>
                <wp:effectExtent l="0" t="0" r="0" b="3175"/>
                <wp:docPr id="44" name="Рисунок 44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Рисунок 44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416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D6466A" w14:textId="0F2515FF" w:rsidR="002724EF" w:rsidRDefault="002724EF" w:rsidP="002724E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172F83">
            <w:rPr>
              <w:rFonts w:ascii="Arial" w:hAnsi="Arial" w:cs="Arial"/>
              <w:sz w:val="24"/>
              <w:szCs w:val="24"/>
            </w:rPr>
            <w:t>23</w:t>
          </w:r>
          <w:r>
            <w:rPr>
              <w:rFonts w:ascii="Arial" w:hAnsi="Arial" w:cs="Arial"/>
              <w:sz w:val="24"/>
              <w:szCs w:val="24"/>
            </w:rPr>
            <w:t xml:space="preserve"> – Функция удаления из списка нескольких продуктов</w:t>
          </w:r>
        </w:p>
        <w:p w14:paraId="1CC98353" w14:textId="163D29EA" w:rsidR="00172F83" w:rsidRDefault="00172F83" w:rsidP="002724E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172F83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3902D115" wp14:editId="3C1BEC18">
                <wp:extent cx="5281118" cy="1249788"/>
                <wp:effectExtent l="0" t="0" r="0" b="7620"/>
                <wp:docPr id="45" name="Рисунок 4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Рисунок 45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1118" cy="1249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7DBDA4" w14:textId="1AED954A" w:rsidR="00172F83" w:rsidRDefault="00172F83" w:rsidP="002724E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24 – Демонстрация удаления продуктов из списка</w:t>
          </w:r>
        </w:p>
        <w:p w14:paraId="57B32D54" w14:textId="3021AB81" w:rsidR="002724EF" w:rsidRPr="002724EF" w:rsidRDefault="002724EF" w:rsidP="002724EF">
          <w:pPr>
            <w:pStyle w:val="aa"/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Пользователь также может просмотреть текущий список продуктов. Важно отметить, что функция будет выдавать ошибку, если список пуст. При выводе используется метод </w:t>
          </w:r>
          <w:proofErr w:type="gramStart"/>
          <w:r>
            <w:rPr>
              <w:rFonts w:ascii="Arial" w:hAnsi="Arial" w:cs="Arial"/>
              <w:sz w:val="24"/>
              <w:szCs w:val="24"/>
              <w:lang w:val="en-US"/>
            </w:rPr>
            <w:t>join</w:t>
          </w:r>
          <w:r>
            <w:rPr>
              <w:rFonts w:ascii="Arial" w:hAnsi="Arial" w:cs="Arial"/>
              <w:sz w:val="24"/>
              <w:szCs w:val="24"/>
            </w:rPr>
            <w:t>(</w:t>
          </w:r>
          <w:proofErr w:type="gramEnd"/>
          <w:r>
            <w:rPr>
              <w:rFonts w:ascii="Arial" w:hAnsi="Arial" w:cs="Arial"/>
              <w:sz w:val="24"/>
              <w:szCs w:val="24"/>
            </w:rPr>
            <w:t>), который объединяет элементу в строку</w:t>
          </w:r>
          <w:r w:rsidR="003A2DFD">
            <w:rPr>
              <w:rFonts w:ascii="Arial" w:hAnsi="Arial" w:cs="Arial"/>
              <w:sz w:val="24"/>
              <w:szCs w:val="24"/>
            </w:rPr>
            <w:t xml:space="preserve"> (рисунок 25)</w:t>
          </w:r>
          <w:r w:rsidR="003A2DFD">
            <w:rPr>
              <w:rFonts w:ascii="Arial" w:hAnsi="Arial" w:cs="Arial"/>
              <w:sz w:val="24"/>
              <w:szCs w:val="24"/>
            </w:rPr>
            <w:t>,</w:t>
          </w:r>
          <w:r>
            <w:rPr>
              <w:rFonts w:ascii="Arial" w:hAnsi="Arial" w:cs="Arial"/>
              <w:sz w:val="24"/>
              <w:szCs w:val="24"/>
            </w:rPr>
            <w:t xml:space="preserve"> для более привычного восприятия</w:t>
          </w:r>
          <w:r w:rsidR="003A2DFD">
            <w:rPr>
              <w:rFonts w:ascii="Arial" w:hAnsi="Arial" w:cs="Arial"/>
              <w:sz w:val="24"/>
              <w:szCs w:val="24"/>
            </w:rPr>
            <w:t xml:space="preserve"> (рисунок 26).</w:t>
          </w:r>
        </w:p>
        <w:p w14:paraId="40BDD0AC" w14:textId="317B7DA2" w:rsidR="002724EF" w:rsidRDefault="002724EF" w:rsidP="002724E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2724EF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60AB4622" wp14:editId="25AE7998">
                <wp:extent cx="5105842" cy="1699407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842" cy="1699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98F7947" w14:textId="77F03D56" w:rsidR="002724EF" w:rsidRDefault="002724EF" w:rsidP="002724E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172F83">
            <w:rPr>
              <w:rFonts w:ascii="Arial" w:hAnsi="Arial" w:cs="Arial"/>
              <w:sz w:val="24"/>
              <w:szCs w:val="24"/>
            </w:rPr>
            <w:t>2</w:t>
          </w:r>
          <w:r w:rsidR="003A2DFD">
            <w:rPr>
              <w:rFonts w:ascii="Arial" w:hAnsi="Arial" w:cs="Arial"/>
              <w:sz w:val="24"/>
              <w:szCs w:val="24"/>
            </w:rPr>
            <w:t>5</w:t>
          </w:r>
          <w:r>
            <w:rPr>
              <w:rFonts w:ascii="Arial" w:hAnsi="Arial" w:cs="Arial"/>
              <w:sz w:val="24"/>
              <w:szCs w:val="24"/>
            </w:rPr>
            <w:t xml:space="preserve"> – Функция вывода списка</w:t>
          </w:r>
        </w:p>
        <w:p w14:paraId="566DF584" w14:textId="35497489" w:rsidR="003A2DFD" w:rsidRDefault="003A2DFD" w:rsidP="002724E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3A2DFD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24266E72" wp14:editId="7167C6FB">
                <wp:extent cx="3238781" cy="403895"/>
                <wp:effectExtent l="0" t="0" r="0" b="0"/>
                <wp:docPr id="46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8781" cy="40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086E3B" w14:textId="0F1FDFDC" w:rsidR="003A2DFD" w:rsidRPr="002724EF" w:rsidRDefault="003A2DFD" w:rsidP="002724E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26 – Демонстрация вывода списка продуктов</w:t>
          </w:r>
        </w:p>
        <w:p w14:paraId="7F265358" w14:textId="030D1C64" w:rsidR="00212476" w:rsidRDefault="002B2897" w:rsidP="002B2897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Функция</w:t>
          </w:r>
          <w:r w:rsidR="000D4F0F">
            <w:rPr>
              <w:rFonts w:ascii="Arial" w:hAnsi="Arial" w:cs="Arial"/>
              <w:sz w:val="24"/>
              <w:szCs w:val="24"/>
            </w:rPr>
            <w:t xml:space="preserve"> создания, просмотра и удаления записей о покупке. После того, как пользователь добавил продукты в </w:t>
          </w:r>
          <w:r w:rsidR="002724EF">
            <w:rPr>
              <w:rFonts w:ascii="Arial" w:hAnsi="Arial" w:cs="Arial"/>
              <w:sz w:val="24"/>
              <w:szCs w:val="24"/>
            </w:rPr>
            <w:t>список</w:t>
          </w:r>
          <w:r w:rsidR="000D4F0F">
            <w:rPr>
              <w:rFonts w:ascii="Arial" w:hAnsi="Arial" w:cs="Arial"/>
              <w:sz w:val="24"/>
              <w:szCs w:val="24"/>
            </w:rPr>
            <w:t xml:space="preserve"> он может создать запись о покупке</w:t>
          </w:r>
          <w:r w:rsidR="00913F11">
            <w:rPr>
              <w:rFonts w:ascii="Arial" w:hAnsi="Arial" w:cs="Arial"/>
              <w:sz w:val="24"/>
              <w:szCs w:val="24"/>
            </w:rPr>
            <w:t xml:space="preserve">. </w:t>
          </w:r>
          <w:r w:rsidR="00212476">
            <w:rPr>
              <w:rFonts w:ascii="Arial" w:hAnsi="Arial" w:cs="Arial"/>
              <w:sz w:val="24"/>
              <w:szCs w:val="24"/>
            </w:rPr>
            <w:t>При вызове функции создания записи программа считает данные о балансе из файла. Далее ф</w:t>
          </w:r>
          <w:r w:rsidR="00913F11">
            <w:rPr>
              <w:rFonts w:ascii="Arial" w:hAnsi="Arial" w:cs="Arial"/>
              <w:sz w:val="24"/>
              <w:szCs w:val="24"/>
            </w:rPr>
            <w:t xml:space="preserve">ункция </w:t>
          </w:r>
          <w:r w:rsidR="00212476">
            <w:rPr>
              <w:rFonts w:ascii="Arial" w:hAnsi="Arial" w:cs="Arial"/>
              <w:sz w:val="24"/>
              <w:szCs w:val="24"/>
            </w:rPr>
            <w:t xml:space="preserve">выведет сумму, которая будет необходима для «оплаты» и </w:t>
          </w:r>
          <w:r w:rsidR="00913F11">
            <w:rPr>
              <w:rFonts w:ascii="Arial" w:hAnsi="Arial" w:cs="Arial"/>
              <w:sz w:val="24"/>
              <w:szCs w:val="24"/>
            </w:rPr>
            <w:t>провер</w:t>
          </w:r>
          <w:r w:rsidR="00212476">
            <w:rPr>
              <w:rFonts w:ascii="Arial" w:hAnsi="Arial" w:cs="Arial"/>
              <w:sz w:val="24"/>
              <w:szCs w:val="24"/>
            </w:rPr>
            <w:t>ит</w:t>
          </w:r>
          <w:r w:rsidR="00913F11">
            <w:rPr>
              <w:rFonts w:ascii="Arial" w:hAnsi="Arial" w:cs="Arial"/>
              <w:sz w:val="24"/>
              <w:szCs w:val="24"/>
            </w:rPr>
            <w:t xml:space="preserve"> достаточно ли у пользователя средств</w:t>
          </w:r>
          <w:r w:rsidR="00212476">
            <w:rPr>
              <w:rFonts w:ascii="Arial" w:hAnsi="Arial" w:cs="Arial"/>
              <w:sz w:val="24"/>
              <w:szCs w:val="24"/>
            </w:rPr>
            <w:t>,</w:t>
          </w:r>
          <w:r w:rsidR="00040133">
            <w:rPr>
              <w:rFonts w:ascii="Arial" w:hAnsi="Arial" w:cs="Arial"/>
              <w:sz w:val="24"/>
              <w:szCs w:val="24"/>
            </w:rPr>
            <w:t xml:space="preserve"> если нет, то </w:t>
          </w:r>
          <w:r w:rsidR="00212476">
            <w:rPr>
              <w:rFonts w:ascii="Arial" w:hAnsi="Arial" w:cs="Arial"/>
              <w:sz w:val="24"/>
              <w:szCs w:val="24"/>
            </w:rPr>
            <w:t>вернет</w:t>
          </w:r>
          <w:r w:rsidR="00040133">
            <w:rPr>
              <w:rFonts w:ascii="Arial" w:hAnsi="Arial" w:cs="Arial"/>
              <w:sz w:val="24"/>
              <w:szCs w:val="24"/>
            </w:rPr>
            <w:t xml:space="preserve"> ошибку</w:t>
          </w:r>
          <w:r w:rsidR="00212476">
            <w:rPr>
              <w:rFonts w:ascii="Arial" w:hAnsi="Arial" w:cs="Arial"/>
              <w:sz w:val="24"/>
              <w:szCs w:val="24"/>
            </w:rPr>
            <w:t xml:space="preserve"> (рисунок </w:t>
          </w:r>
          <w:r w:rsidR="003A2DFD">
            <w:rPr>
              <w:rFonts w:ascii="Arial" w:hAnsi="Arial" w:cs="Arial"/>
              <w:sz w:val="24"/>
              <w:szCs w:val="24"/>
            </w:rPr>
            <w:t>27</w:t>
          </w:r>
          <w:r w:rsidR="00212476">
            <w:rPr>
              <w:rFonts w:ascii="Arial" w:hAnsi="Arial" w:cs="Arial"/>
              <w:sz w:val="24"/>
              <w:szCs w:val="24"/>
            </w:rPr>
            <w:t>)</w:t>
          </w:r>
          <w:r w:rsidR="00040133">
            <w:rPr>
              <w:rFonts w:ascii="Arial" w:hAnsi="Arial" w:cs="Arial"/>
              <w:sz w:val="24"/>
              <w:szCs w:val="24"/>
            </w:rPr>
            <w:t xml:space="preserve">. </w:t>
          </w:r>
        </w:p>
        <w:p w14:paraId="2E56BB2D" w14:textId="27CB2264" w:rsidR="00212476" w:rsidRDefault="00212476" w:rsidP="00212476">
          <w:pPr>
            <w:pStyle w:val="aa"/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 w:rsidRPr="00212476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5E5DACDE" wp14:editId="4ABDAA86">
                <wp:extent cx="5928874" cy="3955123"/>
                <wp:effectExtent l="0" t="0" r="0" b="762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8874" cy="39551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F31BCA" w14:textId="46A97C02" w:rsidR="00212476" w:rsidRDefault="00212476" w:rsidP="00212476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3A2DFD">
            <w:rPr>
              <w:rFonts w:ascii="Arial" w:hAnsi="Arial" w:cs="Arial"/>
              <w:sz w:val="24"/>
              <w:szCs w:val="24"/>
            </w:rPr>
            <w:t>27</w:t>
          </w:r>
          <w:r>
            <w:rPr>
              <w:rFonts w:ascii="Arial" w:hAnsi="Arial" w:cs="Arial"/>
              <w:sz w:val="24"/>
              <w:szCs w:val="24"/>
            </w:rPr>
            <w:t xml:space="preserve"> – Проверка средств для «оплаты»</w:t>
          </w:r>
        </w:p>
        <w:p w14:paraId="4340BB5E" w14:textId="1CE018E2" w:rsidR="002B2897" w:rsidRDefault="00040133" w:rsidP="00212476">
          <w:pPr>
            <w:pStyle w:val="aa"/>
            <w:tabs>
              <w:tab w:val="left" w:pos="4110"/>
            </w:tabs>
            <w:spacing w:after="240" w:line="360" w:lineRule="auto"/>
            <w:ind w:left="64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Если средств хватает, то</w:t>
          </w:r>
          <w:r w:rsidR="00913F11">
            <w:rPr>
              <w:rFonts w:ascii="Arial" w:hAnsi="Arial" w:cs="Arial"/>
              <w:sz w:val="24"/>
              <w:szCs w:val="24"/>
            </w:rPr>
            <w:t xml:space="preserve"> пользователю предоставляется выбор: ввести данные о дате вручную или </w:t>
          </w:r>
          <w:r w:rsidR="00CC637B">
            <w:rPr>
              <w:rFonts w:ascii="Arial" w:hAnsi="Arial" w:cs="Arial"/>
              <w:sz w:val="24"/>
              <w:szCs w:val="24"/>
            </w:rPr>
            <w:t>позволить программе автоматически записать сегодняшнюю дату.</w:t>
          </w:r>
          <w:r w:rsidR="00212476">
            <w:rPr>
              <w:rFonts w:ascii="Arial" w:hAnsi="Arial" w:cs="Arial"/>
              <w:sz w:val="24"/>
              <w:szCs w:val="24"/>
            </w:rPr>
            <w:t xml:space="preserve"> </w:t>
          </w:r>
          <w:r w:rsidR="00C70808">
            <w:rPr>
              <w:rFonts w:ascii="Arial" w:hAnsi="Arial" w:cs="Arial"/>
              <w:sz w:val="24"/>
              <w:szCs w:val="24"/>
            </w:rPr>
            <w:t xml:space="preserve">В случае, если пользователь решил ввести дату вручную, то ему будет необходимо ввести год, месяц и день, которые записываются в отдельные переменные. Если все проверки пройдены, то при помощи библиотеки </w:t>
          </w:r>
          <w:r w:rsidR="00C70808">
            <w:rPr>
              <w:rFonts w:ascii="Arial" w:hAnsi="Arial" w:cs="Arial"/>
              <w:sz w:val="24"/>
              <w:szCs w:val="24"/>
              <w:lang w:val="en-US"/>
            </w:rPr>
            <w:t>datetime</w:t>
          </w:r>
          <w:r w:rsidR="00C70808">
            <w:rPr>
              <w:rFonts w:ascii="Arial" w:hAnsi="Arial" w:cs="Arial"/>
              <w:sz w:val="24"/>
              <w:szCs w:val="24"/>
            </w:rPr>
            <w:t xml:space="preserve"> будет записана эта дата. Важно сказать, что дата не будет записана, если она еще не наступила. Если же пользователь отказался вводить дату вручную, то с помощью </w:t>
          </w:r>
          <w:r w:rsidR="00C70808">
            <w:rPr>
              <w:rFonts w:ascii="Arial" w:hAnsi="Arial" w:cs="Arial"/>
              <w:sz w:val="24"/>
              <w:szCs w:val="24"/>
              <w:lang w:val="en-US"/>
            </w:rPr>
            <w:t>datetime</w:t>
          </w:r>
          <w:r w:rsidR="00C70808" w:rsidRPr="00C70808">
            <w:rPr>
              <w:rFonts w:ascii="Arial" w:hAnsi="Arial" w:cs="Arial"/>
              <w:sz w:val="24"/>
              <w:szCs w:val="24"/>
            </w:rPr>
            <w:t xml:space="preserve"> </w:t>
          </w:r>
          <w:r w:rsidR="00C70808">
            <w:rPr>
              <w:rFonts w:ascii="Arial" w:hAnsi="Arial" w:cs="Arial"/>
              <w:sz w:val="24"/>
              <w:szCs w:val="24"/>
            </w:rPr>
            <w:t xml:space="preserve">будет записана сегодняшняя дата. Если дата записана, то произойдет запись о покупке в файл, вычитание </w:t>
          </w:r>
          <w:r w:rsidR="00C70808">
            <w:rPr>
              <w:rFonts w:ascii="Arial" w:hAnsi="Arial" w:cs="Arial"/>
              <w:sz w:val="24"/>
              <w:szCs w:val="24"/>
            </w:rPr>
            <w:lastRenderedPageBreak/>
            <w:t>суммы из текущего баланса, а также очищение списка продуктов</w:t>
          </w:r>
          <w:r w:rsidR="002971A2">
            <w:rPr>
              <w:rFonts w:ascii="Arial" w:hAnsi="Arial" w:cs="Arial"/>
              <w:sz w:val="24"/>
              <w:szCs w:val="24"/>
            </w:rPr>
            <w:t xml:space="preserve"> с помощью </w:t>
          </w:r>
          <w:r w:rsidR="002971A2">
            <w:rPr>
              <w:rFonts w:ascii="Arial" w:hAnsi="Arial" w:cs="Arial"/>
              <w:sz w:val="24"/>
              <w:szCs w:val="24"/>
              <w:lang w:val="en-US"/>
            </w:rPr>
            <w:t>del</w:t>
          </w:r>
          <w:r w:rsidR="00C70808">
            <w:rPr>
              <w:rFonts w:ascii="Arial" w:hAnsi="Arial" w:cs="Arial"/>
              <w:sz w:val="24"/>
              <w:szCs w:val="24"/>
            </w:rPr>
            <w:t xml:space="preserve"> (рисунок 2</w:t>
          </w:r>
          <w:r w:rsidR="003A2DFD">
            <w:rPr>
              <w:rFonts w:ascii="Arial" w:hAnsi="Arial" w:cs="Arial"/>
              <w:sz w:val="24"/>
              <w:szCs w:val="24"/>
            </w:rPr>
            <w:t>8</w:t>
          </w:r>
          <w:r w:rsidR="00C70808">
            <w:rPr>
              <w:rFonts w:ascii="Arial" w:hAnsi="Arial" w:cs="Arial"/>
              <w:sz w:val="24"/>
              <w:szCs w:val="24"/>
            </w:rPr>
            <w:t>).</w:t>
          </w:r>
          <w:r w:rsidR="003A2DFD">
            <w:rPr>
              <w:rFonts w:ascii="Arial" w:hAnsi="Arial" w:cs="Arial"/>
              <w:sz w:val="24"/>
              <w:szCs w:val="24"/>
            </w:rPr>
            <w:t xml:space="preserve"> После чего пользователю сообщится об успехе (</w:t>
          </w:r>
          <w:r w:rsidR="003C31DD">
            <w:rPr>
              <w:rFonts w:ascii="Arial" w:hAnsi="Arial" w:cs="Arial"/>
              <w:sz w:val="24"/>
              <w:szCs w:val="24"/>
            </w:rPr>
            <w:t>рисунок 29).</w:t>
          </w:r>
        </w:p>
        <w:p w14:paraId="12486EAD" w14:textId="1BCACD66" w:rsidR="00C70808" w:rsidRDefault="00C70808" w:rsidP="00C70808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 w:rsidRPr="00C70808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083560C0" wp14:editId="02CD5F39">
                <wp:extent cx="5174428" cy="2095682"/>
                <wp:effectExtent l="0" t="0" r="7620" b="0"/>
                <wp:docPr id="25" name="Рисунок 2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25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4428" cy="2095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3684AB" w14:textId="5C275437" w:rsidR="00C70808" w:rsidRDefault="00C70808" w:rsidP="00C70808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2</w:t>
          </w:r>
          <w:r w:rsidR="003A2DFD">
            <w:rPr>
              <w:rFonts w:ascii="Arial" w:hAnsi="Arial" w:cs="Arial"/>
              <w:sz w:val="24"/>
              <w:szCs w:val="24"/>
            </w:rPr>
            <w:t>8</w:t>
          </w:r>
          <w:r>
            <w:rPr>
              <w:rFonts w:ascii="Arial" w:hAnsi="Arial" w:cs="Arial"/>
              <w:sz w:val="24"/>
              <w:szCs w:val="24"/>
            </w:rPr>
            <w:t xml:space="preserve"> – Создание записи о покупке</w:t>
          </w:r>
        </w:p>
        <w:p w14:paraId="6BD6B212" w14:textId="3F28CEDB" w:rsidR="003C31DD" w:rsidRDefault="003C31DD" w:rsidP="003C31DD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 w:rsidRPr="003C31DD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0330B298" wp14:editId="631E00A0">
                <wp:extent cx="6120130" cy="678180"/>
                <wp:effectExtent l="0" t="0" r="0" b="7620"/>
                <wp:docPr id="47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678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948419" w14:textId="081AC4FC" w:rsidR="003C31DD" w:rsidRDefault="003C31DD" w:rsidP="003C31DD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29 – Демонстрация создания записи о покупке</w:t>
          </w:r>
        </w:p>
        <w:p w14:paraId="761C757F" w14:textId="0AA6E2CF" w:rsidR="00C70808" w:rsidRDefault="00C70808" w:rsidP="00C70808">
          <w:pPr>
            <w:pStyle w:val="aa"/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Пользователю также доступно удаление записей. </w:t>
          </w:r>
          <w:r w:rsidR="002971A2">
            <w:rPr>
              <w:rFonts w:ascii="Arial" w:hAnsi="Arial" w:cs="Arial"/>
              <w:sz w:val="24"/>
              <w:szCs w:val="24"/>
            </w:rPr>
            <w:t>При вызове этой функции программа выведет на экран считанные из файла пронумерованные записи, далее пользователю будет предложено ввести номер одной из записей</w:t>
          </w:r>
          <w:r w:rsidR="003C31DD">
            <w:rPr>
              <w:rFonts w:ascii="Arial" w:hAnsi="Arial" w:cs="Arial"/>
              <w:sz w:val="24"/>
              <w:szCs w:val="24"/>
            </w:rPr>
            <w:t xml:space="preserve"> (рисунок 30)</w:t>
          </w:r>
          <w:r w:rsidR="002971A2">
            <w:rPr>
              <w:rFonts w:ascii="Arial" w:hAnsi="Arial" w:cs="Arial"/>
              <w:sz w:val="24"/>
              <w:szCs w:val="24"/>
            </w:rPr>
            <w:t xml:space="preserve">. Если введенный номер находится в диапазоне, то программа удалит эту запись из списка, а затем перезапишет файл. Более того, сумма, которая была потрачена на покупку, вернется и так же запишется в файл (рисунок </w:t>
          </w:r>
          <w:r w:rsidR="003C31DD">
            <w:rPr>
              <w:rFonts w:ascii="Arial" w:hAnsi="Arial" w:cs="Arial"/>
              <w:sz w:val="24"/>
              <w:szCs w:val="24"/>
            </w:rPr>
            <w:t>31</w:t>
          </w:r>
          <w:r w:rsidR="002971A2">
            <w:rPr>
              <w:rFonts w:ascii="Arial" w:hAnsi="Arial" w:cs="Arial"/>
              <w:sz w:val="24"/>
              <w:szCs w:val="24"/>
            </w:rPr>
            <w:t>).</w:t>
          </w:r>
        </w:p>
        <w:p w14:paraId="3F57D034" w14:textId="79B40174" w:rsidR="003C31DD" w:rsidRDefault="003C31DD" w:rsidP="003C31DD">
          <w:pPr>
            <w:pStyle w:val="aa"/>
            <w:tabs>
              <w:tab w:val="left" w:pos="4110"/>
            </w:tabs>
            <w:spacing w:after="240" w:line="360" w:lineRule="auto"/>
            <w:ind w:left="142"/>
            <w:rPr>
              <w:rFonts w:ascii="Arial" w:hAnsi="Arial" w:cs="Arial"/>
              <w:sz w:val="24"/>
              <w:szCs w:val="24"/>
            </w:rPr>
          </w:pPr>
          <w:r w:rsidRPr="003C31DD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2A74BDB6" wp14:editId="5B3E223A">
                <wp:extent cx="6120130" cy="2744470"/>
                <wp:effectExtent l="0" t="0" r="0" b="0"/>
                <wp:docPr id="48" name="Рисунок 48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Рисунок 48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2744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A8CA83" w14:textId="5A37B3F1" w:rsidR="003C31DD" w:rsidRDefault="003C31DD" w:rsidP="003C31DD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30 – Демонстрация удаления записи</w:t>
          </w:r>
        </w:p>
        <w:p w14:paraId="15D1FCCE" w14:textId="61F3BBD5" w:rsidR="002971A2" w:rsidRDefault="002971A2" w:rsidP="002971A2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2971A2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7E0DB400" wp14:editId="6EBF4CAC">
                <wp:extent cx="4511431" cy="4320914"/>
                <wp:effectExtent l="0" t="0" r="3810" b="3810"/>
                <wp:docPr id="26" name="Рисунок 26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Рисунок 26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11431" cy="4320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79CC7E" w14:textId="2EB25656" w:rsidR="002971A2" w:rsidRDefault="002971A2" w:rsidP="002971A2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3C31DD">
            <w:rPr>
              <w:rFonts w:ascii="Arial" w:hAnsi="Arial" w:cs="Arial"/>
              <w:sz w:val="24"/>
              <w:szCs w:val="24"/>
            </w:rPr>
            <w:t>31</w:t>
          </w:r>
          <w:r>
            <w:rPr>
              <w:rFonts w:ascii="Arial" w:hAnsi="Arial" w:cs="Arial"/>
              <w:sz w:val="24"/>
              <w:szCs w:val="24"/>
            </w:rPr>
            <w:t xml:space="preserve"> – Функция удаления записи</w:t>
          </w:r>
        </w:p>
        <w:p w14:paraId="097CB38A" w14:textId="44A2B08C" w:rsidR="002971A2" w:rsidRDefault="006456D4" w:rsidP="002971A2">
          <w:pPr>
            <w:pStyle w:val="aa"/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Также пользователю доступен просмотр записей. Программа считывает записи из файла в </w:t>
          </w:r>
          <w:r w:rsidR="003C31DD">
            <w:rPr>
              <w:rFonts w:ascii="Arial" w:hAnsi="Arial" w:cs="Arial"/>
              <w:sz w:val="24"/>
              <w:szCs w:val="24"/>
            </w:rPr>
            <w:t xml:space="preserve">список </w:t>
          </w:r>
          <w:r w:rsidR="003C31DD">
            <w:rPr>
              <w:rFonts w:ascii="Arial" w:hAnsi="Arial" w:cs="Arial"/>
              <w:sz w:val="24"/>
              <w:szCs w:val="24"/>
            </w:rPr>
            <w:t>(рисунок 3</w:t>
          </w:r>
          <w:r w:rsidR="003C31DD">
            <w:rPr>
              <w:rFonts w:ascii="Arial" w:hAnsi="Arial" w:cs="Arial"/>
              <w:sz w:val="24"/>
              <w:szCs w:val="24"/>
            </w:rPr>
            <w:t>1</w:t>
          </w:r>
          <w:r w:rsidR="003C31DD">
            <w:rPr>
              <w:rFonts w:ascii="Arial" w:hAnsi="Arial" w:cs="Arial"/>
              <w:sz w:val="24"/>
              <w:szCs w:val="24"/>
            </w:rPr>
            <w:t>)</w:t>
          </w:r>
          <w:r>
            <w:rPr>
              <w:rFonts w:ascii="Arial" w:hAnsi="Arial" w:cs="Arial"/>
              <w:sz w:val="24"/>
              <w:szCs w:val="24"/>
            </w:rPr>
            <w:t>, после чего выводит их в привычном пользователю виде</w:t>
          </w:r>
          <w:r w:rsidR="003C31DD">
            <w:rPr>
              <w:rFonts w:ascii="Arial" w:hAnsi="Arial" w:cs="Arial"/>
              <w:sz w:val="24"/>
              <w:szCs w:val="24"/>
            </w:rPr>
            <w:t xml:space="preserve"> (рисунок 32)</w:t>
          </w:r>
          <w:r>
            <w:rPr>
              <w:rFonts w:ascii="Arial" w:hAnsi="Arial" w:cs="Arial"/>
              <w:sz w:val="24"/>
              <w:szCs w:val="24"/>
            </w:rPr>
            <w:t>.</w:t>
          </w:r>
        </w:p>
        <w:p w14:paraId="20EA6760" w14:textId="63AA8EA7" w:rsidR="006456D4" w:rsidRDefault="006456D4" w:rsidP="006456D4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6456D4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6D54535A" wp14:editId="570E88FF">
                <wp:extent cx="5456393" cy="3764606"/>
                <wp:effectExtent l="0" t="0" r="0" b="7620"/>
                <wp:docPr id="28" name="Рисунок 28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Рисунок 28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6393" cy="3764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2F8BB7" w14:textId="4856E6B1" w:rsidR="006456D4" w:rsidRDefault="006456D4" w:rsidP="006456D4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lastRenderedPageBreak/>
            <w:t xml:space="preserve">Рисунок </w:t>
          </w:r>
          <w:r w:rsidR="003A2DFD">
            <w:rPr>
              <w:rFonts w:ascii="Arial" w:hAnsi="Arial" w:cs="Arial"/>
              <w:sz w:val="24"/>
              <w:szCs w:val="24"/>
            </w:rPr>
            <w:t>3</w:t>
          </w:r>
          <w:r w:rsidR="003C31DD">
            <w:rPr>
              <w:rFonts w:ascii="Arial" w:hAnsi="Arial" w:cs="Arial"/>
              <w:sz w:val="24"/>
              <w:szCs w:val="24"/>
            </w:rPr>
            <w:t>1</w:t>
          </w:r>
          <w:r>
            <w:rPr>
              <w:rFonts w:ascii="Arial" w:hAnsi="Arial" w:cs="Arial"/>
              <w:sz w:val="24"/>
              <w:szCs w:val="24"/>
            </w:rPr>
            <w:t xml:space="preserve"> – Функция просмотра записей</w:t>
          </w:r>
        </w:p>
        <w:p w14:paraId="48DCE719" w14:textId="5C07B75F" w:rsidR="003C31DD" w:rsidRDefault="003C31DD" w:rsidP="003C31DD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 w:rsidRPr="003C31DD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0D816876" wp14:editId="2CF0033B">
                <wp:extent cx="6120130" cy="1962150"/>
                <wp:effectExtent l="0" t="0" r="0" b="0"/>
                <wp:docPr id="49" name="Рисунок 49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Рисунок 49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96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12A043" w14:textId="14F7FC88" w:rsidR="003C31DD" w:rsidRDefault="003C31DD" w:rsidP="003C31DD">
          <w:pPr>
            <w:pStyle w:val="aa"/>
            <w:tabs>
              <w:tab w:val="left" w:pos="4110"/>
            </w:tabs>
            <w:spacing w:after="240" w:line="360" w:lineRule="auto"/>
            <w:ind w:left="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32 – Вывод записей о покупках</w:t>
          </w:r>
        </w:p>
        <w:p w14:paraId="7B14CA87" w14:textId="429DD79F" w:rsidR="006456D4" w:rsidRDefault="006456D4" w:rsidP="006456D4">
          <w:pPr>
            <w:pStyle w:val="aa"/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Пользователь может посмотреть записи по конкретной дате, категории или стоимости. Программа считывает записи в список, далее предлагает пользователю показать их по какому-то параметру. Если пользователь выбрал показ по дате, то ему необходимо ввести год, месяц и число. Далее если данные прошли проверку, то покажутся все записи за это число, если записей нет, то программа выведет соответствующее сообщение (рисунок </w:t>
          </w:r>
          <w:r w:rsidR="003C31DD">
            <w:rPr>
              <w:rFonts w:ascii="Arial" w:hAnsi="Arial" w:cs="Arial"/>
              <w:sz w:val="24"/>
              <w:szCs w:val="24"/>
            </w:rPr>
            <w:t>3</w:t>
          </w:r>
          <w:r>
            <w:rPr>
              <w:rFonts w:ascii="Arial" w:hAnsi="Arial" w:cs="Arial"/>
              <w:sz w:val="24"/>
              <w:szCs w:val="24"/>
            </w:rPr>
            <w:t xml:space="preserve">3). </w:t>
          </w:r>
        </w:p>
        <w:p w14:paraId="1D379EDC" w14:textId="67AA8FD5" w:rsidR="006456D4" w:rsidRDefault="006456D4" w:rsidP="006456D4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6456D4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4E203E64" wp14:editId="460657AC">
                <wp:extent cx="5486875" cy="2674852"/>
                <wp:effectExtent l="0" t="0" r="0" b="0"/>
                <wp:docPr id="29" name="Рисунок 29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Рисунок 29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875" cy="2674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55CC2B6" w14:textId="08556769" w:rsidR="006456D4" w:rsidRDefault="006456D4" w:rsidP="006456D4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3C31DD">
            <w:rPr>
              <w:rFonts w:ascii="Arial" w:hAnsi="Arial" w:cs="Arial"/>
              <w:sz w:val="24"/>
              <w:szCs w:val="24"/>
            </w:rPr>
            <w:t>33</w:t>
          </w:r>
          <w:r>
            <w:rPr>
              <w:rFonts w:ascii="Arial" w:hAnsi="Arial" w:cs="Arial"/>
              <w:sz w:val="24"/>
              <w:szCs w:val="24"/>
            </w:rPr>
            <w:t xml:space="preserve"> – Показ покупок по дате</w:t>
          </w:r>
        </w:p>
        <w:p w14:paraId="7EA01278" w14:textId="1BAD52B9" w:rsidR="006456D4" w:rsidRDefault="006456D4" w:rsidP="006456D4">
          <w:pPr>
            <w:pStyle w:val="aa"/>
            <w:tabs>
              <w:tab w:val="left" w:pos="4110"/>
            </w:tabs>
            <w:spacing w:after="240" w:line="360" w:lineRule="auto"/>
            <w:ind w:left="28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Если пользователь выбрал показ по категории, то программа выведет все доступные категории при помощи считывания данных из файла в список, а далее применив </w:t>
          </w:r>
          <w:r>
            <w:rPr>
              <w:rFonts w:ascii="Arial" w:hAnsi="Arial" w:cs="Arial"/>
              <w:sz w:val="24"/>
              <w:szCs w:val="24"/>
              <w:lang w:val="en-US"/>
            </w:rPr>
            <w:t>set</w:t>
          </w:r>
          <w:r>
            <w:rPr>
              <w:rFonts w:ascii="Arial" w:hAnsi="Arial" w:cs="Arial"/>
              <w:sz w:val="24"/>
              <w:szCs w:val="24"/>
            </w:rPr>
            <w:t xml:space="preserve">, чтобы избавиться от дубликатов. После чего пользователю будет доступен ввод категории и </w:t>
          </w:r>
          <w:r w:rsidR="00974676">
            <w:rPr>
              <w:rFonts w:ascii="Arial" w:hAnsi="Arial" w:cs="Arial"/>
              <w:sz w:val="24"/>
              <w:szCs w:val="24"/>
            </w:rPr>
            <w:t xml:space="preserve">построчный </w:t>
          </w:r>
          <w:r>
            <w:rPr>
              <w:rFonts w:ascii="Arial" w:hAnsi="Arial" w:cs="Arial"/>
              <w:sz w:val="24"/>
              <w:szCs w:val="24"/>
            </w:rPr>
            <w:t>вывод соответствующих записей, которые содержат эту категорию</w:t>
          </w:r>
          <w:r w:rsidR="00974676">
            <w:rPr>
              <w:rFonts w:ascii="Arial" w:hAnsi="Arial" w:cs="Arial"/>
              <w:sz w:val="24"/>
              <w:szCs w:val="24"/>
            </w:rPr>
            <w:t xml:space="preserve">. В случае если записей нет, то пользователю выведется сообщение (рисунок </w:t>
          </w:r>
          <w:r w:rsidR="003C31DD">
            <w:rPr>
              <w:rFonts w:ascii="Arial" w:hAnsi="Arial" w:cs="Arial"/>
              <w:sz w:val="24"/>
              <w:szCs w:val="24"/>
            </w:rPr>
            <w:t>3</w:t>
          </w:r>
          <w:r w:rsidR="00974676">
            <w:rPr>
              <w:rFonts w:ascii="Arial" w:hAnsi="Arial" w:cs="Arial"/>
              <w:sz w:val="24"/>
              <w:szCs w:val="24"/>
            </w:rPr>
            <w:t>4).</w:t>
          </w:r>
        </w:p>
        <w:p w14:paraId="0B31F35B" w14:textId="252EC454" w:rsidR="00974676" w:rsidRDefault="00974676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rPr>
              <w:rFonts w:ascii="Arial" w:hAnsi="Arial" w:cs="Arial"/>
              <w:sz w:val="24"/>
              <w:szCs w:val="24"/>
            </w:rPr>
          </w:pPr>
          <w:r w:rsidRPr="00974676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5D118576" wp14:editId="5E129997">
                <wp:extent cx="6120130" cy="3458210"/>
                <wp:effectExtent l="0" t="0" r="0" b="8890"/>
                <wp:docPr id="30" name="Рисунок 3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Рисунок 30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458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2E99B8" w14:textId="5B409DEC" w:rsidR="00974676" w:rsidRDefault="00974676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3C31DD">
            <w:rPr>
              <w:rFonts w:ascii="Arial" w:hAnsi="Arial" w:cs="Arial"/>
              <w:sz w:val="24"/>
              <w:szCs w:val="24"/>
            </w:rPr>
            <w:t>3</w:t>
          </w:r>
          <w:r>
            <w:rPr>
              <w:rFonts w:ascii="Arial" w:hAnsi="Arial" w:cs="Arial"/>
              <w:sz w:val="24"/>
              <w:szCs w:val="24"/>
            </w:rPr>
            <w:t>3 – Показ записей по категории</w:t>
          </w:r>
        </w:p>
        <w:p w14:paraId="0E9672FC" w14:textId="2077F8F2" w:rsidR="00974676" w:rsidRDefault="00974676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При показе по критерию стоимости пользователю предлагается ввести сумму, по которой будет произведен показ. После проверок программа выведет все записи с этой стоимостью или сообщение, что записей не нашлось (рисунок </w:t>
          </w:r>
          <w:r w:rsidR="003C31DD">
            <w:rPr>
              <w:rFonts w:ascii="Arial" w:hAnsi="Arial" w:cs="Arial"/>
              <w:sz w:val="24"/>
              <w:szCs w:val="24"/>
            </w:rPr>
            <w:t>3</w:t>
          </w:r>
          <w:r>
            <w:rPr>
              <w:rFonts w:ascii="Arial" w:hAnsi="Arial" w:cs="Arial"/>
              <w:sz w:val="24"/>
              <w:szCs w:val="24"/>
            </w:rPr>
            <w:t>4).</w:t>
          </w:r>
        </w:p>
        <w:p w14:paraId="0C641638" w14:textId="77FD9AD4" w:rsidR="00974676" w:rsidRDefault="00974676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rPr>
              <w:rFonts w:ascii="Arial" w:hAnsi="Arial" w:cs="Arial"/>
              <w:sz w:val="24"/>
              <w:szCs w:val="24"/>
            </w:rPr>
          </w:pPr>
          <w:r w:rsidRPr="00974676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7BD3C169" wp14:editId="4937AD3B">
                <wp:extent cx="6120130" cy="4879975"/>
                <wp:effectExtent l="0" t="0" r="0" b="0"/>
                <wp:docPr id="31" name="Рисунок 31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Рисунок 31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4879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729B485" w14:textId="5DE9A6AC" w:rsidR="00974676" w:rsidRDefault="00974676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3C31DD">
            <w:rPr>
              <w:rFonts w:ascii="Arial" w:hAnsi="Arial" w:cs="Arial"/>
              <w:sz w:val="24"/>
              <w:szCs w:val="24"/>
            </w:rPr>
            <w:t>3</w:t>
          </w:r>
          <w:r>
            <w:rPr>
              <w:rFonts w:ascii="Arial" w:hAnsi="Arial" w:cs="Arial"/>
              <w:sz w:val="24"/>
              <w:szCs w:val="24"/>
            </w:rPr>
            <w:t>4 – Показ записей по стоимости</w:t>
          </w:r>
        </w:p>
        <w:p w14:paraId="7DA2AEB7" w14:textId="2EE9826A" w:rsidR="00974676" w:rsidRDefault="00974676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Для показа записей по дате и категории доступна сортировка по стоимости. Можно отсортировать по возрастанию или убыванию при помощи метода </w:t>
          </w:r>
          <w:proofErr w:type="gramStart"/>
          <w:r>
            <w:rPr>
              <w:rFonts w:ascii="Arial" w:hAnsi="Arial" w:cs="Arial"/>
              <w:sz w:val="24"/>
              <w:szCs w:val="24"/>
              <w:lang w:val="en-US"/>
            </w:rPr>
            <w:t>sort</w:t>
          </w:r>
          <w:r w:rsidRPr="00974676">
            <w:rPr>
              <w:rFonts w:ascii="Arial" w:hAnsi="Arial" w:cs="Arial"/>
              <w:sz w:val="24"/>
              <w:szCs w:val="24"/>
            </w:rPr>
            <w:t>(</w:t>
          </w:r>
          <w:proofErr w:type="gramEnd"/>
          <w:r w:rsidRPr="00974676">
            <w:rPr>
              <w:rFonts w:ascii="Arial" w:hAnsi="Arial" w:cs="Arial"/>
              <w:sz w:val="24"/>
              <w:szCs w:val="24"/>
            </w:rPr>
            <w:t>)</w:t>
          </w:r>
          <w:r>
            <w:rPr>
              <w:rFonts w:ascii="Arial" w:hAnsi="Arial" w:cs="Arial"/>
              <w:sz w:val="24"/>
              <w:szCs w:val="24"/>
            </w:rPr>
            <w:t xml:space="preserve">, который берет для сравнения стоимость в записях (рисунок </w:t>
          </w:r>
          <w:r w:rsidR="003C31DD">
            <w:rPr>
              <w:rFonts w:ascii="Arial" w:hAnsi="Arial" w:cs="Arial"/>
              <w:sz w:val="24"/>
              <w:szCs w:val="24"/>
            </w:rPr>
            <w:t>3</w:t>
          </w:r>
          <w:r>
            <w:rPr>
              <w:rFonts w:ascii="Arial" w:hAnsi="Arial" w:cs="Arial"/>
              <w:sz w:val="24"/>
              <w:szCs w:val="24"/>
            </w:rPr>
            <w:t>5). Далее производится построчный вывод записей</w:t>
          </w:r>
          <w:r w:rsidR="003C31DD">
            <w:rPr>
              <w:rFonts w:ascii="Arial" w:hAnsi="Arial" w:cs="Arial"/>
              <w:sz w:val="24"/>
              <w:szCs w:val="24"/>
            </w:rPr>
            <w:t xml:space="preserve"> (рисунок 36)</w:t>
          </w:r>
          <w:r>
            <w:rPr>
              <w:rFonts w:ascii="Arial" w:hAnsi="Arial" w:cs="Arial"/>
              <w:sz w:val="24"/>
              <w:szCs w:val="24"/>
            </w:rPr>
            <w:t>.</w:t>
          </w:r>
          <w:r w:rsidR="00BD3C82">
            <w:rPr>
              <w:rFonts w:ascii="Arial" w:hAnsi="Arial" w:cs="Arial"/>
              <w:sz w:val="24"/>
              <w:szCs w:val="24"/>
            </w:rPr>
            <w:t xml:space="preserve"> Полный алгоритм представлен на рисунке </w:t>
          </w:r>
          <w:r w:rsidR="003C31DD">
            <w:rPr>
              <w:rFonts w:ascii="Arial" w:hAnsi="Arial" w:cs="Arial"/>
              <w:sz w:val="24"/>
              <w:szCs w:val="24"/>
            </w:rPr>
            <w:t>37</w:t>
          </w:r>
          <w:r w:rsidR="00BD3C82">
            <w:rPr>
              <w:rFonts w:ascii="Arial" w:hAnsi="Arial" w:cs="Arial"/>
              <w:sz w:val="24"/>
              <w:szCs w:val="24"/>
            </w:rPr>
            <w:t>.</w:t>
          </w:r>
        </w:p>
        <w:p w14:paraId="0CA8A1EA" w14:textId="215C3BB5" w:rsidR="00BD3C82" w:rsidRPr="00BD3C82" w:rsidRDefault="00974676" w:rsidP="00BD3C82">
          <w:pPr>
            <w:pStyle w:val="aa"/>
            <w:tabs>
              <w:tab w:val="left" w:pos="4110"/>
            </w:tabs>
            <w:spacing w:after="240" w:line="360" w:lineRule="auto"/>
            <w:ind w:left="142"/>
            <w:rPr>
              <w:rFonts w:ascii="Arial" w:hAnsi="Arial" w:cs="Arial"/>
              <w:sz w:val="24"/>
              <w:szCs w:val="24"/>
            </w:rPr>
          </w:pPr>
          <w:r w:rsidRPr="00974676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39DC035E" wp14:editId="7B657BF0">
                <wp:extent cx="6120130" cy="3062605"/>
                <wp:effectExtent l="0" t="0" r="0" b="4445"/>
                <wp:docPr id="33" name="Рисунок 33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Рисунок 33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06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7E7EC1" w14:textId="57E7C857" w:rsidR="00974676" w:rsidRDefault="00974676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3C31DD">
            <w:rPr>
              <w:rFonts w:ascii="Arial" w:hAnsi="Arial" w:cs="Arial"/>
              <w:sz w:val="24"/>
              <w:szCs w:val="24"/>
            </w:rPr>
            <w:t>3</w:t>
          </w:r>
          <w:r>
            <w:rPr>
              <w:rFonts w:ascii="Arial" w:hAnsi="Arial" w:cs="Arial"/>
              <w:sz w:val="24"/>
              <w:szCs w:val="24"/>
            </w:rPr>
            <w:t>5 – Сортировка по стоимости</w:t>
          </w:r>
        </w:p>
        <w:p w14:paraId="71FD9BC7" w14:textId="3DA8294C" w:rsidR="003C31DD" w:rsidRDefault="003C31DD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 w:rsidRPr="003C31DD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77B4CE22" wp14:editId="50EA0AAB">
                <wp:extent cx="6120130" cy="2797175"/>
                <wp:effectExtent l="0" t="0" r="0" b="3175"/>
                <wp:docPr id="50" name="Рисунок 5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Рисунок 50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279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7452704" w14:textId="20AAE2A4" w:rsidR="003C31DD" w:rsidRDefault="003C31DD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36 – Демонстрация показа записей по дате с использованием сортировки</w:t>
          </w:r>
        </w:p>
        <w:p w14:paraId="2FF561D0" w14:textId="5DEF0062" w:rsidR="00BD3C82" w:rsidRDefault="00BD3C82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lastRenderedPageBreak/>
            <w:drawing>
              <wp:inline distT="0" distB="0" distL="0" distR="0" wp14:anchorId="7A69F66E" wp14:editId="6F2FF543">
                <wp:extent cx="6118860" cy="3749040"/>
                <wp:effectExtent l="0" t="0" r="0" b="3810"/>
                <wp:docPr id="3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8860" cy="3749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4EE89F7" w14:textId="467D81C2" w:rsidR="00BD3C82" w:rsidRPr="00974676" w:rsidRDefault="00BD3C82" w:rsidP="00974676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3C31DD">
            <w:rPr>
              <w:rFonts w:ascii="Arial" w:hAnsi="Arial" w:cs="Arial"/>
              <w:sz w:val="24"/>
              <w:szCs w:val="24"/>
            </w:rPr>
            <w:t>37</w:t>
          </w:r>
          <w:r>
            <w:rPr>
              <w:rFonts w:ascii="Arial" w:hAnsi="Arial" w:cs="Arial"/>
              <w:sz w:val="24"/>
              <w:szCs w:val="24"/>
            </w:rPr>
            <w:t xml:space="preserve"> – Алгоритм показа записей по категориям</w:t>
          </w:r>
        </w:p>
        <w:p w14:paraId="1B859BFB" w14:textId="081AD493" w:rsidR="002971A2" w:rsidRDefault="00974676" w:rsidP="00974676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Функции интерфейса. В качестве интерфейса используется </w:t>
          </w:r>
          <w:r w:rsidR="00EF2A07">
            <w:rPr>
              <w:rFonts w:ascii="Arial" w:hAnsi="Arial" w:cs="Arial"/>
              <w:sz w:val="24"/>
              <w:szCs w:val="24"/>
            </w:rPr>
            <w:t>меню, где команды пронумерованы. Пользователь, вводя ту или иную цифру, перемещается по разным меню и выбирает действия</w:t>
          </w:r>
          <w:r w:rsidR="003C31DD">
            <w:rPr>
              <w:rFonts w:ascii="Arial" w:hAnsi="Arial" w:cs="Arial"/>
              <w:sz w:val="24"/>
              <w:szCs w:val="24"/>
            </w:rPr>
            <w:t xml:space="preserve"> (рисунок 38)</w:t>
          </w:r>
          <w:r w:rsidR="00EF2A07">
            <w:rPr>
              <w:rFonts w:ascii="Arial" w:hAnsi="Arial" w:cs="Arial"/>
              <w:sz w:val="24"/>
              <w:szCs w:val="24"/>
            </w:rPr>
            <w:t xml:space="preserve">. Здесь так же предусмотрена проверка на корректность ввода, а также используется условный оператор (рисунок </w:t>
          </w:r>
          <w:r w:rsidR="003C31DD">
            <w:rPr>
              <w:rFonts w:ascii="Arial" w:hAnsi="Arial" w:cs="Arial"/>
              <w:sz w:val="24"/>
              <w:szCs w:val="24"/>
            </w:rPr>
            <w:t>39</w:t>
          </w:r>
          <w:r w:rsidR="00EF2A07">
            <w:rPr>
              <w:rFonts w:ascii="Arial" w:hAnsi="Arial" w:cs="Arial"/>
              <w:sz w:val="24"/>
              <w:szCs w:val="24"/>
            </w:rPr>
            <w:t>).</w:t>
          </w:r>
        </w:p>
        <w:p w14:paraId="0859AD59" w14:textId="4C219EBC" w:rsidR="003C31DD" w:rsidRDefault="003C31DD" w:rsidP="003C31DD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 w:rsidRPr="003C31DD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421EA830" wp14:editId="2D26FF6C">
                <wp:extent cx="4016088" cy="6088908"/>
                <wp:effectExtent l="0" t="0" r="3810" b="7620"/>
                <wp:docPr id="51" name="Рисунок 51" descr="Изображение выглядит как стол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Рисунок 51" descr="Изображение выглядит как стол&#10;&#10;Автоматически созданное описание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6088" cy="6088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D37D98" w14:textId="214DA55D" w:rsidR="003C31DD" w:rsidRDefault="003C31DD" w:rsidP="003C31DD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38 – Демонстрация перемещения по различным меню</w:t>
          </w:r>
        </w:p>
        <w:p w14:paraId="2A444081" w14:textId="77777777" w:rsidR="00BD3C82" w:rsidRDefault="00BD3C82" w:rsidP="00BD3C82">
          <w:pPr>
            <w:pStyle w:val="aa"/>
            <w:tabs>
              <w:tab w:val="left" w:pos="4110"/>
            </w:tabs>
            <w:spacing w:after="240" w:line="360" w:lineRule="auto"/>
            <w:ind w:left="644"/>
            <w:rPr>
              <w:rFonts w:ascii="Arial" w:hAnsi="Arial" w:cs="Arial"/>
              <w:sz w:val="24"/>
              <w:szCs w:val="24"/>
            </w:rPr>
          </w:pPr>
        </w:p>
        <w:p w14:paraId="2E46BE43" w14:textId="6AB6B83A" w:rsidR="00EF2A07" w:rsidRDefault="00EF2A07" w:rsidP="00EF2A07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 w:rsidRPr="00EF2A07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7DB9D06E" wp14:editId="5C7E0C9D">
                <wp:extent cx="4983912" cy="6248942"/>
                <wp:effectExtent l="0" t="0" r="7620" b="0"/>
                <wp:docPr id="34" name="Рисунок 34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Рисунок 34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3912" cy="6248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EC67710" w14:textId="28A17F61" w:rsidR="00EF2A07" w:rsidRDefault="00EF2A07" w:rsidP="00EF2A07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3C31DD">
            <w:rPr>
              <w:rFonts w:ascii="Arial" w:hAnsi="Arial" w:cs="Arial"/>
              <w:sz w:val="24"/>
              <w:szCs w:val="24"/>
            </w:rPr>
            <w:t>39</w:t>
          </w:r>
          <w:r>
            <w:rPr>
              <w:rFonts w:ascii="Arial" w:hAnsi="Arial" w:cs="Arial"/>
              <w:sz w:val="24"/>
              <w:szCs w:val="24"/>
            </w:rPr>
            <w:t xml:space="preserve"> – Функция перемещения по меню</w:t>
          </w:r>
        </w:p>
        <w:p w14:paraId="482EA49A" w14:textId="26D0184F" w:rsidR="00EF2A07" w:rsidRDefault="00EF2A07" w:rsidP="00EF2A07">
          <w:pPr>
            <w:pStyle w:val="aa"/>
            <w:tabs>
              <w:tab w:val="left" w:pos="4110"/>
            </w:tabs>
            <w:spacing w:after="240" w:line="360" w:lineRule="auto"/>
            <w:ind w:left="644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Когда пользователь закончил работу, он выбирает соответствующий пункт, после чего программа запускает соответствующую функцию</w:t>
          </w:r>
          <w:r w:rsidR="003C31DD">
            <w:rPr>
              <w:rFonts w:ascii="Arial" w:hAnsi="Arial" w:cs="Arial"/>
              <w:sz w:val="24"/>
              <w:szCs w:val="24"/>
            </w:rPr>
            <w:t xml:space="preserve"> </w:t>
          </w:r>
          <w:r w:rsidR="003C31DD">
            <w:rPr>
              <w:rFonts w:ascii="Arial" w:hAnsi="Arial" w:cs="Arial"/>
              <w:sz w:val="24"/>
              <w:szCs w:val="24"/>
            </w:rPr>
            <w:t xml:space="preserve">(рисунок </w:t>
          </w:r>
          <w:r w:rsidR="003C31DD">
            <w:rPr>
              <w:rFonts w:ascii="Arial" w:hAnsi="Arial" w:cs="Arial"/>
              <w:sz w:val="24"/>
              <w:szCs w:val="24"/>
            </w:rPr>
            <w:t>40</w:t>
          </w:r>
          <w:r w:rsidR="003C31DD">
            <w:rPr>
              <w:rFonts w:ascii="Arial" w:hAnsi="Arial" w:cs="Arial"/>
              <w:sz w:val="24"/>
              <w:szCs w:val="24"/>
            </w:rPr>
            <w:t>)</w:t>
          </w:r>
          <w:r>
            <w:rPr>
              <w:rFonts w:ascii="Arial" w:hAnsi="Arial" w:cs="Arial"/>
              <w:sz w:val="24"/>
              <w:szCs w:val="24"/>
            </w:rPr>
            <w:t>, прощается с пользователем и заканчивает свою работу</w:t>
          </w:r>
          <w:r w:rsidR="003C31DD">
            <w:rPr>
              <w:rFonts w:ascii="Arial" w:hAnsi="Arial" w:cs="Arial"/>
              <w:sz w:val="24"/>
              <w:szCs w:val="24"/>
            </w:rPr>
            <w:t xml:space="preserve"> (рисунок 41)</w:t>
          </w:r>
          <w:r>
            <w:rPr>
              <w:rFonts w:ascii="Arial" w:hAnsi="Arial" w:cs="Arial"/>
              <w:sz w:val="24"/>
              <w:szCs w:val="24"/>
            </w:rPr>
            <w:t xml:space="preserve">. </w:t>
          </w:r>
        </w:p>
        <w:p w14:paraId="29CDE685" w14:textId="0A2DBB0F" w:rsidR="00EF2A07" w:rsidRDefault="00EF2A07" w:rsidP="00EF2A07">
          <w:pPr>
            <w:pStyle w:val="aa"/>
            <w:tabs>
              <w:tab w:val="left" w:pos="4110"/>
            </w:tabs>
            <w:spacing w:after="240" w:line="360" w:lineRule="auto"/>
            <w:ind w:left="142"/>
            <w:rPr>
              <w:rFonts w:ascii="Arial" w:hAnsi="Arial" w:cs="Arial"/>
              <w:sz w:val="24"/>
              <w:szCs w:val="24"/>
            </w:rPr>
          </w:pPr>
          <w:r w:rsidRPr="00EF2A07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3E1D5908" wp14:editId="06ED6040">
                <wp:extent cx="6088908" cy="731583"/>
                <wp:effectExtent l="0" t="0" r="7620" b="0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8908" cy="731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6DD69D" w14:textId="18416552" w:rsidR="00EF2A07" w:rsidRDefault="00EF2A07" w:rsidP="00EF2A07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Рисунок </w:t>
          </w:r>
          <w:r w:rsidR="003C31DD">
            <w:rPr>
              <w:rFonts w:ascii="Arial" w:hAnsi="Arial" w:cs="Arial"/>
              <w:sz w:val="24"/>
              <w:szCs w:val="24"/>
            </w:rPr>
            <w:t>40</w:t>
          </w:r>
          <w:r>
            <w:rPr>
              <w:rFonts w:ascii="Arial" w:hAnsi="Arial" w:cs="Arial"/>
              <w:sz w:val="24"/>
              <w:szCs w:val="24"/>
            </w:rPr>
            <w:t xml:space="preserve"> – Функция окончания работы программы</w:t>
          </w:r>
        </w:p>
        <w:p w14:paraId="1FD8AD5E" w14:textId="595E2F3F" w:rsidR="003C31DD" w:rsidRDefault="003C31DD" w:rsidP="00EF2A07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 w:rsidRPr="003C31DD">
            <w:rPr>
              <w:rFonts w:ascii="Arial" w:hAnsi="Arial" w:cs="Arial"/>
              <w:sz w:val="24"/>
              <w:szCs w:val="24"/>
            </w:rPr>
            <w:lastRenderedPageBreak/>
            <w:drawing>
              <wp:inline distT="0" distB="0" distL="0" distR="0" wp14:anchorId="777FAE46" wp14:editId="784DBD25">
                <wp:extent cx="3917019" cy="2293819"/>
                <wp:effectExtent l="0" t="0" r="7620" b="0"/>
                <wp:docPr id="52" name="Рисунок 52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Рисунок 52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7019" cy="2293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477901" w14:textId="62FBB2F1" w:rsidR="003C31DD" w:rsidRPr="00D81DF9" w:rsidRDefault="00400BD1" w:rsidP="00EF2A07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Рисунок 41 – Демонстрация окончания работы программы</w:t>
          </w:r>
        </w:p>
      </w:sdtContent>
    </w:sdt>
    <w:p w14:paraId="2F7221F7" w14:textId="77777777" w:rsidR="00825953" w:rsidRPr="000D2C40" w:rsidRDefault="000410EB" w:rsidP="00B24278">
      <w:pPr>
        <w:spacing w:after="240" w:line="360" w:lineRule="auto"/>
        <w:rPr>
          <w:rFonts w:ascii="Arial" w:hAnsi="Arial" w:cs="Arial"/>
          <w:b/>
          <w:sz w:val="28"/>
          <w:szCs w:val="28"/>
        </w:rPr>
      </w:pPr>
      <w:r w:rsidRPr="000D2C40">
        <w:rPr>
          <w:rFonts w:ascii="Arial" w:hAnsi="Arial" w:cs="Arial"/>
          <w:b/>
          <w:sz w:val="28"/>
          <w:szCs w:val="28"/>
        </w:rPr>
        <w:t>Вывод:</w:t>
      </w:r>
    </w:p>
    <w:p w14:paraId="3F351412" w14:textId="76E021F4" w:rsidR="00825953" w:rsidRPr="000D2C40" w:rsidRDefault="00000000" w:rsidP="00B24278">
      <w:pPr>
        <w:tabs>
          <w:tab w:val="left" w:pos="4095"/>
        </w:tabs>
        <w:spacing w:after="600" w:line="360" w:lineRule="auto"/>
        <w:rPr>
          <w:rFonts w:ascii="Arial" w:hAnsi="Arial" w:cs="Arial"/>
          <w:sz w:val="24"/>
          <w:szCs w:val="24"/>
        </w:rPr>
      </w:pPr>
      <w:sdt>
        <w:sdtPr>
          <w:rPr>
            <w:rFonts w:ascii="Arial" w:hAnsi="Arial" w:cs="Arial"/>
            <w:sz w:val="24"/>
            <w:szCs w:val="24"/>
          </w:rPr>
          <w:id w:val="-444846683"/>
          <w:placeholder>
            <w:docPart w:val="5ACDD2B6602D47F1BCCDB3D5709F8F40"/>
          </w:placeholder>
        </w:sdtPr>
        <w:sdtContent>
          <w:r w:rsidR="00475BA9">
            <w:rPr>
              <w:rFonts w:ascii="Arial" w:hAnsi="Arial" w:cs="Arial"/>
              <w:sz w:val="24"/>
              <w:szCs w:val="24"/>
            </w:rPr>
            <w:t xml:space="preserve">В процессе выполнения домашнего задания был получен опыт создания программного обеспечения системы обработки данных на языке </w:t>
          </w:r>
          <w:r w:rsidR="00475BA9">
            <w:rPr>
              <w:rFonts w:ascii="Arial" w:hAnsi="Arial" w:cs="Arial"/>
              <w:sz w:val="24"/>
              <w:szCs w:val="24"/>
              <w:lang w:val="en-US"/>
            </w:rPr>
            <w:t>Python</w:t>
          </w:r>
          <w:r w:rsidR="00475BA9">
            <w:rPr>
              <w:rFonts w:ascii="Arial" w:hAnsi="Arial" w:cs="Arial"/>
              <w:sz w:val="24"/>
              <w:szCs w:val="24"/>
            </w:rPr>
            <w:t>, что в дальнейшем поможет в создании более сложного программного обеспечения.</w:t>
          </w:r>
        </w:sdtContent>
      </w:sdt>
    </w:p>
    <w:sectPr w:rsidR="00825953" w:rsidRPr="000D2C40" w:rsidSect="00186C2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DF14E" w14:textId="77777777" w:rsidR="009904D5" w:rsidRDefault="009904D5" w:rsidP="00186C2F">
      <w:pPr>
        <w:spacing w:after="0" w:line="240" w:lineRule="auto"/>
      </w:pPr>
      <w:r>
        <w:separator/>
      </w:r>
    </w:p>
  </w:endnote>
  <w:endnote w:type="continuationSeparator" w:id="0">
    <w:p w14:paraId="0DE2BF75" w14:textId="77777777" w:rsidR="009904D5" w:rsidRDefault="009904D5" w:rsidP="00186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9D774" w14:textId="77777777" w:rsidR="009904D5" w:rsidRDefault="009904D5" w:rsidP="00186C2F">
      <w:pPr>
        <w:spacing w:after="0" w:line="240" w:lineRule="auto"/>
      </w:pPr>
      <w:r>
        <w:separator/>
      </w:r>
    </w:p>
  </w:footnote>
  <w:footnote w:type="continuationSeparator" w:id="0">
    <w:p w14:paraId="0C07379C" w14:textId="77777777" w:rsidR="009904D5" w:rsidRDefault="009904D5" w:rsidP="00186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C46E3"/>
    <w:multiLevelType w:val="hybridMultilevel"/>
    <w:tmpl w:val="2EC00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C1B49"/>
    <w:multiLevelType w:val="hybridMultilevel"/>
    <w:tmpl w:val="08FC0C0C"/>
    <w:lvl w:ilvl="0" w:tplc="E8EE8D9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0F56D41"/>
    <w:multiLevelType w:val="hybridMultilevel"/>
    <w:tmpl w:val="AD88EF66"/>
    <w:lvl w:ilvl="0" w:tplc="6A5221D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81E177A"/>
    <w:multiLevelType w:val="hybridMultilevel"/>
    <w:tmpl w:val="D26E6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910388">
    <w:abstractNumId w:val="0"/>
  </w:num>
  <w:num w:numId="2" w16cid:durableId="1245987902">
    <w:abstractNumId w:val="3"/>
  </w:num>
  <w:num w:numId="3" w16cid:durableId="1017078935">
    <w:abstractNumId w:val="2"/>
  </w:num>
  <w:num w:numId="4" w16cid:durableId="649215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80198"/>
    <w:rsid w:val="00040133"/>
    <w:rsid w:val="000410EB"/>
    <w:rsid w:val="000D12FC"/>
    <w:rsid w:val="000D2C40"/>
    <w:rsid w:val="000D4F0F"/>
    <w:rsid w:val="0010500D"/>
    <w:rsid w:val="00172F83"/>
    <w:rsid w:val="00186C2F"/>
    <w:rsid w:val="001B5B56"/>
    <w:rsid w:val="001C10CF"/>
    <w:rsid w:val="00212476"/>
    <w:rsid w:val="00227E46"/>
    <w:rsid w:val="002724EF"/>
    <w:rsid w:val="002971A2"/>
    <w:rsid w:val="002B2897"/>
    <w:rsid w:val="00394705"/>
    <w:rsid w:val="003A2DFD"/>
    <w:rsid w:val="003B3AE3"/>
    <w:rsid w:val="003C31DD"/>
    <w:rsid w:val="00400BD1"/>
    <w:rsid w:val="004539EF"/>
    <w:rsid w:val="00475BA9"/>
    <w:rsid w:val="005815F3"/>
    <w:rsid w:val="006456D4"/>
    <w:rsid w:val="0065312C"/>
    <w:rsid w:val="00741A5A"/>
    <w:rsid w:val="00745E26"/>
    <w:rsid w:val="007A244D"/>
    <w:rsid w:val="00825953"/>
    <w:rsid w:val="00845849"/>
    <w:rsid w:val="00897D41"/>
    <w:rsid w:val="00913F11"/>
    <w:rsid w:val="00974676"/>
    <w:rsid w:val="009904D5"/>
    <w:rsid w:val="009E67CC"/>
    <w:rsid w:val="00A71023"/>
    <w:rsid w:val="00A8270D"/>
    <w:rsid w:val="00B24278"/>
    <w:rsid w:val="00B80198"/>
    <w:rsid w:val="00BA4A21"/>
    <w:rsid w:val="00BC47E2"/>
    <w:rsid w:val="00BD3C82"/>
    <w:rsid w:val="00C70808"/>
    <w:rsid w:val="00C857D6"/>
    <w:rsid w:val="00C96B31"/>
    <w:rsid w:val="00CC637B"/>
    <w:rsid w:val="00D81DF9"/>
    <w:rsid w:val="00D942D5"/>
    <w:rsid w:val="00EA310A"/>
    <w:rsid w:val="00EF2A07"/>
    <w:rsid w:val="00F37F19"/>
    <w:rsid w:val="00F76983"/>
    <w:rsid w:val="00F9320F"/>
    <w:rsid w:val="00FB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BBA7B"/>
  <w15:docId w15:val="{92390B77-BC6C-412C-81D1-5BE29983D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7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C2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86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6C2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6C2F"/>
  </w:style>
  <w:style w:type="paragraph" w:styleId="a8">
    <w:name w:val="footer"/>
    <w:basedOn w:val="a"/>
    <w:link w:val="a9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6C2F"/>
  </w:style>
  <w:style w:type="paragraph" w:styleId="aa">
    <w:name w:val="List Paragraph"/>
    <w:basedOn w:val="a"/>
    <w:uiPriority w:val="34"/>
    <w:qFormat/>
    <w:rsid w:val="00B801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0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elmeshka\Downloads\Shablon_otchet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743F7F10DE484AAE8CD93DB406D0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CDBA44-53DC-4593-B133-41D2CE6A299C}"/>
      </w:docPartPr>
      <w:docPartBody>
        <w:p w:rsidR="00000000" w:rsidRDefault="00000000">
          <w:pPr>
            <w:pStyle w:val="73743F7F10DE484AAE8CD93DB406D0F8"/>
          </w:pPr>
          <w:r w:rsidRPr="00825953">
            <w:rPr>
              <w:rFonts w:asciiTheme="majorHAnsi" w:hAnsiTheme="majorHAnsi"/>
              <w:sz w:val="32"/>
              <w:szCs w:val="32"/>
            </w:rPr>
            <w:t>#</w:t>
          </w:r>
        </w:p>
      </w:docPartBody>
    </w:docPart>
    <w:docPart>
      <w:docPartPr>
        <w:name w:val="0A7E20310B244DE18B0587E2474A37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9C3198-D535-484B-BF8B-E39BB79F65A3}"/>
      </w:docPartPr>
      <w:docPartBody>
        <w:p w:rsidR="00000000" w:rsidRDefault="00000000">
          <w:pPr>
            <w:pStyle w:val="0A7E20310B244DE18B0587E2474A37CA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70030996F52145CBAEDC252A60DFB9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3E498DA-5925-4E88-B152-E3E2B61480EC}"/>
      </w:docPartPr>
      <w:docPartBody>
        <w:p w:rsidR="00000000" w:rsidRDefault="00000000">
          <w:pPr>
            <w:pStyle w:val="70030996F52145CBAEDC252A60DFB9DD"/>
          </w:pPr>
          <w:r>
            <w:rPr>
              <w:rFonts w:asciiTheme="majorHAnsi" w:hAnsiTheme="majorHAnsi"/>
              <w:sz w:val="32"/>
              <w:szCs w:val="32"/>
            </w:rPr>
            <w:t>Фамилия</w:t>
          </w:r>
        </w:p>
      </w:docPartBody>
    </w:docPart>
    <w:docPart>
      <w:docPartPr>
        <w:name w:val="DDA4EEBAAFBF410AB429E2885B703F9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0366D1-3023-4A7E-9F54-36C0E3D61C09}"/>
      </w:docPartPr>
      <w:docPartBody>
        <w:p w:rsidR="00000000" w:rsidRDefault="00000000">
          <w:pPr>
            <w:pStyle w:val="DDA4EEBAAFBF410AB429E2885B703F94"/>
          </w:pPr>
          <w:r>
            <w:rPr>
              <w:rFonts w:asciiTheme="majorHAnsi" w:hAnsiTheme="majorHAnsi"/>
              <w:sz w:val="32"/>
              <w:szCs w:val="32"/>
            </w:rPr>
            <w:t>Имя</w:t>
          </w:r>
        </w:p>
      </w:docPartBody>
    </w:docPart>
    <w:docPart>
      <w:docPartPr>
        <w:name w:val="C4D82A53790B4A2AAE2FA41FEFCB2A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CCB28D-C709-4D9C-BF2A-AFEBD1B455F1}"/>
      </w:docPartPr>
      <w:docPartBody>
        <w:p w:rsidR="00000000" w:rsidRDefault="00000000">
          <w:pPr>
            <w:pStyle w:val="C4D82A53790B4A2AAE2FA41FEFCB2A74"/>
          </w:pPr>
          <w:r>
            <w:rPr>
              <w:rFonts w:asciiTheme="majorHAnsi" w:hAnsiTheme="majorHAnsi"/>
              <w:sz w:val="32"/>
              <w:szCs w:val="32"/>
            </w:rPr>
            <w:t>Отчество</w:t>
          </w:r>
        </w:p>
      </w:docPartBody>
    </w:docPart>
    <w:docPart>
      <w:docPartPr>
        <w:name w:val="B2CF39D599964F6A99F3BC5447E062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2647353-EB69-441A-9868-D317CCF6B4A7}"/>
      </w:docPartPr>
      <w:docPartBody>
        <w:p w:rsidR="00000000" w:rsidRDefault="00000000">
          <w:pPr>
            <w:pStyle w:val="B2CF39D599964F6A99F3BC5447E0628B"/>
          </w:pPr>
          <w:r w:rsidRPr="00825953"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46883E5FF9B24F9B9F201200A664934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099929-57F5-4386-AF2A-D33BD287096C}"/>
      </w:docPartPr>
      <w:docPartBody>
        <w:p w:rsidR="00000000" w:rsidRDefault="00000000">
          <w:pPr>
            <w:pStyle w:val="46883E5FF9B24F9B9F201200A664934A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  <w:docPart>
      <w:docPartPr>
        <w:name w:val="11D1C5F635194A75902D5FA35FE70F3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8747986-EB64-4DBF-A1C9-387F747770CF}"/>
      </w:docPartPr>
      <w:docPartBody>
        <w:p w:rsidR="00000000" w:rsidRDefault="00000000">
          <w:pPr>
            <w:pStyle w:val="11D1C5F635194A75902D5FA35FE70F3F"/>
          </w:pPr>
          <w:r>
            <w:rPr>
              <w:rFonts w:cstheme="minorHAnsi"/>
              <w:sz w:val="24"/>
              <w:szCs w:val="24"/>
            </w:rPr>
            <w:t>Напишите здесь ход работы</w:t>
          </w:r>
        </w:p>
      </w:docPartBody>
    </w:docPart>
    <w:docPart>
      <w:docPartPr>
        <w:name w:val="5ACDD2B6602D47F1BCCDB3D5709F8F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95E1CC6-6C04-4ED2-BBAD-74275940EA31}"/>
      </w:docPartPr>
      <w:docPartBody>
        <w:p w:rsidR="00000000" w:rsidRDefault="00000000">
          <w:pPr>
            <w:pStyle w:val="5ACDD2B6602D47F1BCCDB3D5709F8F40"/>
          </w:pPr>
          <w:r>
            <w:rPr>
              <w:rFonts w:cstheme="minorHAnsi"/>
              <w:sz w:val="24"/>
              <w:szCs w:val="24"/>
            </w:rPr>
            <w:t>Напишите здесь вывод</w:t>
          </w:r>
        </w:p>
      </w:docPartBody>
    </w:docPart>
    <w:docPart>
      <w:docPartPr>
        <w:name w:val="5BD3E0B3589243BCAAC7CC5E0E98BA7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8D26767-DDDF-458E-9881-8234736BD7A0}"/>
      </w:docPartPr>
      <w:docPartBody>
        <w:p w:rsidR="00000000" w:rsidRDefault="00FE733C" w:rsidP="00FE733C">
          <w:pPr>
            <w:pStyle w:val="5BD3E0B3589243BCAAC7CC5E0E98BA72"/>
          </w:pPr>
          <w:r>
            <w:rPr>
              <w:rFonts w:cstheme="minorHAnsi"/>
              <w:sz w:val="24"/>
              <w:szCs w:val="24"/>
            </w:rPr>
            <w:t>Напишите здесь цель работы</w:t>
          </w:r>
        </w:p>
      </w:docPartBody>
    </w:docPart>
    <w:docPart>
      <w:docPartPr>
        <w:name w:val="5BBBAF0FC17A4BED912100E069853F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951713A-6A67-45C2-B694-595F9F94D6BF}"/>
      </w:docPartPr>
      <w:docPartBody>
        <w:p w:rsidR="00000000" w:rsidRDefault="00FE733C" w:rsidP="00FE733C">
          <w:pPr>
            <w:pStyle w:val="5BBBAF0FC17A4BED912100E069853FDD"/>
          </w:pPr>
          <w:r>
            <w:rPr>
              <w:rFonts w:cstheme="minorHAnsi"/>
              <w:sz w:val="24"/>
              <w:szCs w:val="24"/>
            </w:rPr>
            <w:t>Напишите здесь цель работы</w:t>
          </w:r>
        </w:p>
      </w:docPartBody>
    </w:docPart>
    <w:docPart>
      <w:docPartPr>
        <w:name w:val="395FD86151714400ACE23776146A56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4249AB-A7F9-43C1-82C3-5409A6A824AC}"/>
      </w:docPartPr>
      <w:docPartBody>
        <w:p w:rsidR="00000000" w:rsidRDefault="00FE733C" w:rsidP="00FE733C">
          <w:pPr>
            <w:pStyle w:val="395FD86151714400ACE23776146A5687"/>
          </w:pPr>
          <w:r>
            <w:rPr>
              <w:rFonts w:cstheme="minorHAnsi"/>
              <w:sz w:val="24"/>
              <w:szCs w:val="24"/>
            </w:rPr>
            <w:t>Напишите здесь цель работы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33C"/>
    <w:rsid w:val="00D640C0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743F7F10DE484AAE8CD93DB406D0F8">
    <w:name w:val="73743F7F10DE484AAE8CD93DB406D0F8"/>
  </w:style>
  <w:style w:type="paragraph" w:customStyle="1" w:styleId="0A7E20310B244DE18B0587E2474A37CA">
    <w:name w:val="0A7E20310B244DE18B0587E2474A37CA"/>
  </w:style>
  <w:style w:type="paragraph" w:customStyle="1" w:styleId="70030996F52145CBAEDC252A60DFB9DD">
    <w:name w:val="70030996F52145CBAEDC252A60DFB9DD"/>
  </w:style>
  <w:style w:type="paragraph" w:customStyle="1" w:styleId="DDA4EEBAAFBF410AB429E2885B703F94">
    <w:name w:val="DDA4EEBAAFBF410AB429E2885B703F94"/>
  </w:style>
  <w:style w:type="paragraph" w:customStyle="1" w:styleId="C4D82A53790B4A2AAE2FA41FEFCB2A74">
    <w:name w:val="C4D82A53790B4A2AAE2FA41FEFCB2A74"/>
  </w:style>
  <w:style w:type="paragraph" w:customStyle="1" w:styleId="B2CF39D599964F6A99F3BC5447E0628B">
    <w:name w:val="B2CF39D599964F6A99F3BC5447E0628B"/>
  </w:style>
  <w:style w:type="paragraph" w:customStyle="1" w:styleId="46883E5FF9B24F9B9F201200A664934A">
    <w:name w:val="46883E5FF9B24F9B9F201200A664934A"/>
  </w:style>
  <w:style w:type="paragraph" w:customStyle="1" w:styleId="2DF9065FBD2D49F695F50DCF7DA152CD">
    <w:name w:val="2DF9065FBD2D49F695F50DCF7DA152CD"/>
  </w:style>
  <w:style w:type="paragraph" w:customStyle="1" w:styleId="B1AAB017674B40C884FF8E11FAC8897E">
    <w:name w:val="B1AAB017674B40C884FF8E11FAC8897E"/>
  </w:style>
  <w:style w:type="paragraph" w:customStyle="1" w:styleId="11D1C5F635194A75902D5FA35FE70F3F">
    <w:name w:val="11D1C5F635194A75902D5FA35FE70F3F"/>
  </w:style>
  <w:style w:type="paragraph" w:customStyle="1" w:styleId="5ACDD2B6602D47F1BCCDB3D5709F8F40">
    <w:name w:val="5ACDD2B6602D47F1BCCDB3D5709F8F40"/>
  </w:style>
  <w:style w:type="paragraph" w:customStyle="1" w:styleId="E202C5F09C71440AA288AEEEFE050C38">
    <w:name w:val="E202C5F09C71440AA288AEEEFE050C38"/>
  </w:style>
  <w:style w:type="paragraph" w:customStyle="1" w:styleId="5BD3E0B3589243BCAAC7CC5E0E98BA72">
    <w:name w:val="5BD3E0B3589243BCAAC7CC5E0E98BA72"/>
    <w:rsid w:val="00FE733C"/>
  </w:style>
  <w:style w:type="paragraph" w:customStyle="1" w:styleId="5BBBAF0FC17A4BED912100E069853FDD">
    <w:name w:val="5BBBAF0FC17A4BED912100E069853FDD"/>
    <w:rsid w:val="00FE733C"/>
  </w:style>
  <w:style w:type="paragraph" w:customStyle="1" w:styleId="23D7FEA285094B98B790D17DC3A8C7C5">
    <w:name w:val="23D7FEA285094B98B790D17DC3A8C7C5"/>
    <w:rsid w:val="00FE733C"/>
  </w:style>
  <w:style w:type="paragraph" w:customStyle="1" w:styleId="395FD86151714400ACE23776146A5687">
    <w:name w:val="395FD86151714400ACE23776146A5687"/>
    <w:rsid w:val="00FE73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39B09-DE52-6248-BA3F-BB5C7ADE9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Shablon_otcheta</Template>
  <TotalTime>1</TotalTime>
  <Pages>24</Pages>
  <Words>1942</Words>
  <Characters>11072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Касьяненко Вера Михайловна</cp:lastModifiedBy>
  <cp:revision>2</cp:revision>
  <dcterms:created xsi:type="dcterms:W3CDTF">2022-11-16T00:31:00Z</dcterms:created>
  <dcterms:modified xsi:type="dcterms:W3CDTF">2022-11-16T00:31:00Z</dcterms:modified>
</cp:coreProperties>
</file>