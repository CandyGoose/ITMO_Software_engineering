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4038E" w14:textId="3EF565B5" w:rsidR="00897D41" w:rsidRPr="00DB7D1F" w:rsidRDefault="000410EB" w:rsidP="00DB7D1F">
      <w:pPr>
        <w:spacing w:after="3000"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DB7D1F">
        <w:rPr>
          <w:rFonts w:ascii="Times New Roman" w:hAnsi="Times New Roman" w:cs="Times New Roman"/>
          <w:sz w:val="40"/>
          <w:szCs w:val="40"/>
        </w:rPr>
        <w:t xml:space="preserve">Санкт-Петербургский Национальный Исследовательский Университет </w:t>
      </w:r>
      <w:r w:rsidR="00DB7D1F">
        <w:rPr>
          <w:rFonts w:ascii="Times New Roman" w:hAnsi="Times New Roman" w:cs="Times New Roman"/>
          <w:sz w:val="40"/>
          <w:szCs w:val="40"/>
        </w:rPr>
        <w:br/>
      </w:r>
      <w:r w:rsidRPr="00DB7D1F">
        <w:rPr>
          <w:rFonts w:ascii="Times New Roman" w:hAnsi="Times New Roman" w:cs="Times New Roman"/>
          <w:sz w:val="40"/>
          <w:szCs w:val="40"/>
        </w:rPr>
        <w:t>Информационных технологий, механики и оптики</w:t>
      </w:r>
    </w:p>
    <w:p w14:paraId="34D94FF4" w14:textId="4F88FDEA" w:rsidR="00F37F19" w:rsidRPr="00DB7D1F" w:rsidRDefault="000410EB" w:rsidP="00DB7D1F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7D1F">
        <w:rPr>
          <w:rFonts w:ascii="Times New Roman" w:hAnsi="Times New Roman" w:cs="Times New Roman"/>
          <w:b/>
          <w:sz w:val="40"/>
          <w:szCs w:val="40"/>
        </w:rPr>
        <w:t xml:space="preserve">Лабораторная работа </w:t>
      </w:r>
      <w:sdt>
        <w:sdtPr>
          <w:rPr>
            <w:rFonts w:ascii="Times New Roman" w:hAnsi="Times New Roman" w:cs="Times New Roman"/>
            <w:b/>
            <w:sz w:val="32"/>
            <w:szCs w:val="32"/>
          </w:rPr>
          <w:id w:val="-1154831628"/>
          <w:placeholder>
            <w:docPart w:val="73743F7F10DE484AAE8CD93DB406D0F8"/>
          </w:placeholder>
        </w:sdtPr>
        <w:sdtContent>
          <w:r w:rsidR="00B80198" w:rsidRPr="00DB7D1F">
            <w:rPr>
              <w:rFonts w:ascii="Times New Roman" w:hAnsi="Times New Roman" w:cs="Times New Roman"/>
              <w:b/>
              <w:sz w:val="32"/>
              <w:szCs w:val="32"/>
            </w:rPr>
            <w:t>1</w:t>
          </w:r>
        </w:sdtContent>
      </w:sdt>
    </w:p>
    <w:sdt>
      <w:sdtPr>
        <w:rPr>
          <w:rFonts w:ascii="Times New Roman" w:hAnsi="Times New Roman" w:cs="Times New Roman"/>
          <w:b/>
          <w:sz w:val="40"/>
          <w:szCs w:val="40"/>
        </w:rPr>
        <w:id w:val="-63487606"/>
        <w:placeholder>
          <w:docPart w:val="0A7E20310B244DE18B0587E2474A37CA"/>
        </w:placeholder>
      </w:sdtPr>
      <w:sdtContent>
        <w:p w14:paraId="0FDD16AA" w14:textId="776F45AB" w:rsidR="00F37F19" w:rsidRPr="00DB7D1F" w:rsidRDefault="00B80198" w:rsidP="00DB7D1F">
          <w:pPr>
            <w:spacing w:after="2160" w:line="240" w:lineRule="auto"/>
            <w:jc w:val="center"/>
            <w:rPr>
              <w:rFonts w:ascii="Times New Roman" w:hAnsi="Times New Roman" w:cs="Times New Roman"/>
              <w:b/>
              <w:sz w:val="40"/>
              <w:szCs w:val="40"/>
            </w:rPr>
          </w:pPr>
          <w:r w:rsidRPr="00DB7D1F">
            <w:rPr>
              <w:rFonts w:ascii="Times New Roman" w:hAnsi="Times New Roman" w:cs="Times New Roman"/>
              <w:b/>
              <w:sz w:val="40"/>
              <w:szCs w:val="40"/>
            </w:rPr>
            <w:t>Реализация программной модели инфокоммуникационной системы</w:t>
          </w:r>
        </w:p>
      </w:sdtContent>
    </w:sdt>
    <w:p w14:paraId="2FBB3520" w14:textId="110900C8" w:rsidR="005815F3" w:rsidRPr="00DB7D1F" w:rsidRDefault="000410EB" w:rsidP="00DB7D1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B7D1F">
        <w:rPr>
          <w:rFonts w:ascii="Times New Roman" w:hAnsi="Times New Roman" w:cs="Times New Roman"/>
          <w:sz w:val="28"/>
          <w:szCs w:val="28"/>
        </w:rPr>
        <w:t xml:space="preserve">Выполнил: </w:t>
      </w:r>
      <w:sdt>
        <w:sdtPr>
          <w:rPr>
            <w:rFonts w:ascii="Times New Roman" w:hAnsi="Times New Roman" w:cs="Times New Roman"/>
            <w:sz w:val="28"/>
            <w:szCs w:val="28"/>
          </w:rPr>
          <w:id w:val="1772581617"/>
          <w:placeholder>
            <w:docPart w:val="70030996F52145CBAEDC252A60DFB9DD"/>
          </w:placeholder>
        </w:sdtPr>
        <w:sdtContent>
          <w:r w:rsidR="00B80198" w:rsidRPr="00DB7D1F">
            <w:rPr>
              <w:rFonts w:ascii="Times New Roman" w:hAnsi="Times New Roman" w:cs="Times New Roman"/>
              <w:sz w:val="28"/>
              <w:szCs w:val="28"/>
            </w:rPr>
            <w:t>Касьяненко</w:t>
          </w:r>
        </w:sdtContent>
      </w:sdt>
    </w:p>
    <w:p w14:paraId="3BF1DD66" w14:textId="00E0DC76" w:rsidR="005815F3" w:rsidRPr="00DB7D1F" w:rsidRDefault="00000000" w:rsidP="00DB7D1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446668242"/>
          <w:placeholder>
            <w:docPart w:val="DDA4EEBAAFBF410AB429E2885B703F94"/>
          </w:placeholder>
        </w:sdtPr>
        <w:sdtContent>
          <w:r w:rsidR="00B80198" w:rsidRPr="00DB7D1F">
            <w:rPr>
              <w:rFonts w:ascii="Times New Roman" w:hAnsi="Times New Roman" w:cs="Times New Roman"/>
              <w:sz w:val="28"/>
              <w:szCs w:val="28"/>
            </w:rPr>
            <w:t>Вера</w:t>
          </w:r>
        </w:sdtContent>
      </w:sdt>
      <w:r w:rsidR="000410EB" w:rsidRPr="00DB7D1F">
        <w:rPr>
          <w:rFonts w:ascii="Times New Roman" w:hAnsi="Times New Roman" w:cs="Times New Roman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</w:rPr>
          <w:id w:val="1379675918"/>
          <w:placeholder>
            <w:docPart w:val="C4D82A53790B4A2AAE2FA41FEFCB2A74"/>
          </w:placeholder>
        </w:sdtPr>
        <w:sdtContent>
          <w:r w:rsidR="00B80198" w:rsidRPr="00DB7D1F">
            <w:rPr>
              <w:rFonts w:ascii="Times New Roman" w:hAnsi="Times New Roman" w:cs="Times New Roman"/>
              <w:sz w:val="28"/>
              <w:szCs w:val="28"/>
            </w:rPr>
            <w:t>Михайловна</w:t>
          </w:r>
        </w:sdtContent>
      </w:sdt>
    </w:p>
    <w:p w14:paraId="48C7648D" w14:textId="4EE7283E" w:rsidR="005815F3" w:rsidRPr="00DB7D1F" w:rsidRDefault="000410EB" w:rsidP="00DB7D1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B7D1F">
        <w:rPr>
          <w:rFonts w:ascii="Times New Roman" w:hAnsi="Times New Roman" w:cs="Times New Roman"/>
          <w:sz w:val="28"/>
          <w:szCs w:val="28"/>
        </w:rPr>
        <w:t xml:space="preserve">Группа № </w:t>
      </w:r>
      <w:sdt>
        <w:sdtPr>
          <w:rPr>
            <w:rFonts w:ascii="Times New Roman" w:hAnsi="Times New Roman" w:cs="Times New Roman"/>
            <w:sz w:val="28"/>
            <w:szCs w:val="28"/>
          </w:rPr>
          <w:id w:val="1333804041"/>
          <w:placeholder>
            <w:docPart w:val="B2CF39D599964F6A99F3BC5447E0628B"/>
          </w:placeholder>
        </w:sdtPr>
        <w:sdtContent>
          <w:r w:rsidR="00B80198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K</w:t>
          </w:r>
          <w:r w:rsidR="00B80198" w:rsidRPr="00DB7D1F">
            <w:rPr>
              <w:rFonts w:ascii="Times New Roman" w:hAnsi="Times New Roman" w:cs="Times New Roman"/>
              <w:sz w:val="28"/>
              <w:szCs w:val="28"/>
            </w:rPr>
            <w:t>3121</w:t>
          </w:r>
        </w:sdtContent>
      </w:sdt>
    </w:p>
    <w:p w14:paraId="24694E8A" w14:textId="77777777" w:rsidR="000410EB" w:rsidRPr="00DB7D1F" w:rsidRDefault="000410EB" w:rsidP="00DB7D1F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B7D1F">
        <w:rPr>
          <w:rFonts w:ascii="Times New Roman" w:hAnsi="Times New Roman" w:cs="Times New Roman"/>
          <w:sz w:val="28"/>
          <w:szCs w:val="28"/>
        </w:rPr>
        <w:t xml:space="preserve">Проверила: </w:t>
      </w:r>
      <w:r w:rsidR="000D2C40" w:rsidRPr="00DB7D1F">
        <w:rPr>
          <w:rFonts w:ascii="Times New Roman" w:hAnsi="Times New Roman" w:cs="Times New Roman"/>
          <w:sz w:val="28"/>
          <w:szCs w:val="28"/>
        </w:rPr>
        <w:t>Казанова</w:t>
      </w:r>
    </w:p>
    <w:p w14:paraId="76F6CB63" w14:textId="77777777" w:rsidR="000410EB" w:rsidRPr="00DB7D1F" w:rsidRDefault="000D2C40" w:rsidP="00DB7D1F">
      <w:pPr>
        <w:spacing w:after="408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B7D1F">
        <w:rPr>
          <w:rFonts w:ascii="Times New Roman" w:hAnsi="Times New Roman" w:cs="Times New Roman"/>
          <w:sz w:val="28"/>
          <w:szCs w:val="28"/>
        </w:rPr>
        <w:t>Полина Петровна</w:t>
      </w:r>
    </w:p>
    <w:p w14:paraId="74E58B33" w14:textId="77777777" w:rsidR="000410EB" w:rsidRPr="00DB7D1F" w:rsidRDefault="000410EB" w:rsidP="00DB7D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7D1F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251A15A5" w14:textId="50333055" w:rsidR="00A71023" w:rsidRPr="00DB7D1F" w:rsidRDefault="00000000" w:rsidP="00DB7D1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1204837529"/>
          <w:placeholder>
            <w:docPart w:val="46883E5FF9B24F9B9F201200A664934A"/>
          </w:placeholder>
        </w:sdtPr>
        <w:sdtContent>
          <w:r w:rsidR="00B80198" w:rsidRPr="00DB7D1F">
            <w:rPr>
              <w:rFonts w:ascii="Times New Roman" w:hAnsi="Times New Roman" w:cs="Times New Roman"/>
              <w:sz w:val="28"/>
              <w:szCs w:val="28"/>
            </w:rPr>
            <w:t>2022</w:t>
          </w:r>
        </w:sdtContent>
      </w:sdt>
    </w:p>
    <w:p w14:paraId="6CBB8CAC" w14:textId="77777777" w:rsidR="00394705" w:rsidRPr="00DB7D1F" w:rsidRDefault="00394705" w:rsidP="00DB7D1F">
      <w:pPr>
        <w:pageBreakBefore/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D1F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72108DDB" w14:textId="5769BA45" w:rsidR="00394705" w:rsidRPr="00DB7D1F" w:rsidRDefault="00000000" w:rsidP="00DB7D1F">
      <w:pPr>
        <w:tabs>
          <w:tab w:val="left" w:pos="3600"/>
        </w:tabs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715166624"/>
          <w:placeholder>
            <w:docPart w:val="5BBBAF0FC17A4BED912100E069853FDD"/>
          </w:placeholder>
        </w:sdtPr>
        <w:sdtContent>
          <w:r w:rsidR="00394705" w:rsidRPr="00DB7D1F">
            <w:rPr>
              <w:rFonts w:ascii="Times New Roman" w:hAnsi="Times New Roman" w:cs="Times New Roman"/>
              <w:sz w:val="28"/>
              <w:szCs w:val="28"/>
            </w:rPr>
            <w:t>Создать программное обеспечение системы обработки данных: «Программа для контроля собственных денежных средств»</w:t>
          </w:r>
          <w:r w:rsidR="00D942D5"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sdtContent>
      </w:sdt>
    </w:p>
    <w:p w14:paraId="74F78E3B" w14:textId="77777777" w:rsidR="00394705" w:rsidRPr="00DB7D1F" w:rsidRDefault="00394705" w:rsidP="00DB7D1F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D1F">
        <w:rPr>
          <w:rFonts w:ascii="Times New Roman" w:hAnsi="Times New Roman" w:cs="Times New Roman"/>
          <w:b/>
          <w:sz w:val="28"/>
          <w:szCs w:val="28"/>
        </w:rPr>
        <w:t>Задачи:</w:t>
      </w:r>
    </w:p>
    <w:sdt>
      <w:sdtPr>
        <w:rPr>
          <w:rFonts w:ascii="Times New Roman" w:hAnsi="Times New Roman" w:cs="Times New Roman"/>
          <w:sz w:val="28"/>
          <w:szCs w:val="28"/>
        </w:rPr>
        <w:id w:val="-1274090957"/>
        <w:placeholder>
          <w:docPart w:val="395FD86151714400ACE23776146A5687"/>
        </w:placeholder>
      </w:sdtPr>
      <w:sdtContent>
        <w:p w14:paraId="7BAA0A79" w14:textId="6C87A651" w:rsidR="004539EF" w:rsidRPr="00DB7D1F" w:rsidRDefault="004539EF" w:rsidP="00DB7D1F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Провести анализ предметной области и требований.</w:t>
          </w:r>
        </w:p>
        <w:p w14:paraId="1E49E4FD" w14:textId="10828EB9" w:rsidR="00394705" w:rsidRPr="00DB7D1F" w:rsidRDefault="00394705" w:rsidP="00DB7D1F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Придумать алгоритмы для решения конкретных задач.</w:t>
          </w:r>
        </w:p>
        <w:p w14:paraId="193818A1" w14:textId="46A56793" w:rsidR="00394705" w:rsidRPr="00DB7D1F" w:rsidRDefault="00394705" w:rsidP="00DB7D1F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Написать </w:t>
          </w:r>
          <w:r w:rsidR="004539EF" w:rsidRPr="00DB7D1F">
            <w:rPr>
              <w:rFonts w:ascii="Times New Roman" w:hAnsi="Times New Roman" w:cs="Times New Roman"/>
              <w:sz w:val="28"/>
              <w:szCs w:val="28"/>
            </w:rPr>
            <w:t xml:space="preserve">программу для данных алгоритмов на языке </w:t>
          </w:r>
          <w:r w:rsidR="004539EF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Python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EF95D0F" w14:textId="3875C172" w:rsidR="00394705" w:rsidRPr="00DB7D1F" w:rsidRDefault="004539EF" w:rsidP="00DB7D1F">
          <w:pPr>
            <w:pStyle w:val="aa"/>
            <w:numPr>
              <w:ilvl w:val="0"/>
              <w:numId w:val="2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Получить требуемый результат, убедившись в работоспособности программы</w:t>
          </w:r>
          <w:r w:rsidR="00394705"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</w:sdtContent>
    </w:sdt>
    <w:p w14:paraId="703B1381" w14:textId="68FD6871" w:rsidR="00B80198" w:rsidRPr="00DB7D1F" w:rsidRDefault="00B80198" w:rsidP="00DB7D1F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D1F">
        <w:rPr>
          <w:rFonts w:ascii="Times New Roman" w:hAnsi="Times New Roman" w:cs="Times New Roman"/>
          <w:b/>
          <w:sz w:val="28"/>
          <w:szCs w:val="28"/>
        </w:rPr>
        <w:t>Задание:</w:t>
      </w:r>
    </w:p>
    <w:sdt>
      <w:sdtPr>
        <w:rPr>
          <w:rFonts w:ascii="Times New Roman" w:hAnsi="Times New Roman" w:cs="Times New Roman"/>
          <w:sz w:val="28"/>
          <w:szCs w:val="28"/>
        </w:rPr>
        <w:id w:val="235756378"/>
        <w:placeholder>
          <w:docPart w:val="5BD3E0B3589243BCAAC7CC5E0E98BA72"/>
        </w:placeholder>
      </w:sdtPr>
      <w:sdtContent>
        <w:p w14:paraId="6C54D847" w14:textId="77777777" w:rsidR="00B80198" w:rsidRPr="00DB7D1F" w:rsidRDefault="00B80198" w:rsidP="00DB7D1F">
          <w:pPr>
            <w:tabs>
              <w:tab w:val="left" w:pos="3600"/>
            </w:tabs>
            <w:spacing w:after="12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Создать программное обеспечение системы обработки данных: «Программа для контроля собственных денежных средств» со следующими функциями:</w:t>
          </w:r>
        </w:p>
        <w:p w14:paraId="60CAB8A4" w14:textId="1A5890AA" w:rsidR="00B80198" w:rsidRPr="00DB7D1F" w:rsidRDefault="00B80198" w:rsidP="00DB7D1F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Добавлять продукт в коллекцию (тип коллекции на ваш выбор).</w:t>
          </w:r>
        </w:p>
        <w:p w14:paraId="5C1A5201" w14:textId="15D58533" w:rsidR="00B80198" w:rsidRPr="00DB7D1F" w:rsidRDefault="00B80198" w:rsidP="00DB7D1F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Просматривать все записанное в программу.</w:t>
          </w:r>
        </w:p>
        <w:p w14:paraId="78C8D5D0" w14:textId="388C8F00" w:rsidR="00B80198" w:rsidRPr="00DB7D1F" w:rsidRDefault="00B80198" w:rsidP="00DB7D1F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Просматривать покупки по дате и категории.</w:t>
          </w:r>
        </w:p>
        <w:p w14:paraId="4BBF8A84" w14:textId="5E62854A" w:rsidR="00B80198" w:rsidRPr="00DB7D1F" w:rsidRDefault="00B80198" w:rsidP="00DB7D1F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Распределять их по стоимости от минимальной к максимальной или наоборот.</w:t>
          </w:r>
        </w:p>
        <w:p w14:paraId="2A842634" w14:textId="5A28226D" w:rsidR="00B80198" w:rsidRPr="00DB7D1F" w:rsidRDefault="00B80198" w:rsidP="00DB7D1F">
          <w:pPr>
            <w:pStyle w:val="aa"/>
            <w:numPr>
              <w:ilvl w:val="0"/>
              <w:numId w:val="1"/>
            </w:numPr>
            <w:tabs>
              <w:tab w:val="left" w:pos="3600"/>
            </w:tabs>
            <w:spacing w:after="60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Удалять требуемые записи и выходить из программы.</w:t>
          </w:r>
        </w:p>
      </w:sdtContent>
    </w:sdt>
    <w:p w14:paraId="64FAE5DD" w14:textId="77777777" w:rsidR="00825953" w:rsidRPr="00DB7D1F" w:rsidRDefault="000410EB" w:rsidP="00DB7D1F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D1F">
        <w:rPr>
          <w:rFonts w:ascii="Times New Roman" w:hAnsi="Times New Roman" w:cs="Times New Roman"/>
          <w:b/>
          <w:sz w:val="28"/>
          <w:szCs w:val="28"/>
        </w:rPr>
        <w:t>Ход работы:</w:t>
      </w:r>
    </w:p>
    <w:sdt>
      <w:sdtPr>
        <w:rPr>
          <w:rFonts w:ascii="Times New Roman" w:hAnsi="Times New Roman" w:cs="Times New Roman"/>
          <w:sz w:val="28"/>
          <w:szCs w:val="28"/>
        </w:rPr>
        <w:id w:val="-239786831"/>
        <w:placeholder>
          <w:docPart w:val="11D1C5F635194A75902D5FA35FE70F3F"/>
        </w:placeholder>
      </w:sdtPr>
      <w:sdtContent>
        <w:p w14:paraId="5A187063" w14:textId="7F636991" w:rsidR="00741A5A" w:rsidRPr="00DB7D1F" w:rsidRDefault="00475BA9" w:rsidP="00DB7D1F">
          <w:pPr>
            <w:tabs>
              <w:tab w:val="left" w:pos="4110"/>
            </w:tabs>
            <w:spacing w:after="240" w:line="360" w:lineRule="auto"/>
            <w:ind w:firstLine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Перед началом создания алгоритма необходимо провести анализ предметной области и требований. </w:t>
          </w:r>
          <w:r w:rsidR="000D12FC" w:rsidRPr="00DB7D1F">
            <w:rPr>
              <w:rFonts w:ascii="Times New Roman" w:hAnsi="Times New Roman" w:cs="Times New Roman"/>
              <w:sz w:val="28"/>
              <w:szCs w:val="28"/>
            </w:rPr>
            <w:t xml:space="preserve">Наиболее похожим программным обеспечением являются приложения банков, которые позволяют контролировать расходы. Однако в отличие от приложений банков, в программном обеспечении, которое предстоит создать, пользователь сам вводит данные о покупках. Подобные </w:t>
          </w:r>
          <w:r w:rsidR="000D12FC"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>приложения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чаще всего используется обычными пользователями, которые не обладают навыками программиста, поэтому необходимо создать программу, которая будет понятна и проста в использовании.</w:t>
          </w:r>
          <w:r w:rsidR="00741A5A" w:rsidRPr="00DB7D1F">
            <w:rPr>
              <w:rFonts w:ascii="Times New Roman" w:hAnsi="Times New Roman" w:cs="Times New Roman"/>
              <w:sz w:val="28"/>
              <w:szCs w:val="28"/>
            </w:rPr>
            <w:t xml:space="preserve"> Также программа должна выполнять поставленные перед ней задачи, например создание и просмотр отчетов о покупках, совершенных пользователем.</w:t>
          </w:r>
        </w:p>
        <w:p w14:paraId="47034802" w14:textId="79A7BFA7" w:rsidR="00741A5A" w:rsidRPr="00DB7D1F" w:rsidRDefault="00D942D5" w:rsidP="00DB7D1F">
          <w:pPr>
            <w:tabs>
              <w:tab w:val="left" w:pos="4110"/>
            </w:tabs>
            <w:spacing w:after="240" w:line="360" w:lineRule="auto"/>
            <w:ind w:firstLine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Для того, чтобы программа функционировала, необходимо создать </w:t>
          </w:r>
          <w:r w:rsidR="00BA4A21" w:rsidRPr="00DB7D1F">
            <w:rPr>
              <w:rFonts w:ascii="Times New Roman" w:hAnsi="Times New Roman" w:cs="Times New Roman"/>
              <w:sz w:val="28"/>
              <w:szCs w:val="28"/>
            </w:rPr>
            <w:t xml:space="preserve">файлы с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баз</w:t>
          </w:r>
          <w:r w:rsidR="00BA4A21" w:rsidRPr="00DB7D1F">
            <w:rPr>
              <w:rFonts w:ascii="Times New Roman" w:hAnsi="Times New Roman" w:cs="Times New Roman"/>
              <w:sz w:val="28"/>
              <w:szCs w:val="28"/>
            </w:rPr>
            <w:t>ами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данны</w:t>
          </w:r>
          <w:r w:rsidR="00BA4A21" w:rsidRPr="00DB7D1F">
            <w:rPr>
              <w:rFonts w:ascii="Times New Roman" w:hAnsi="Times New Roman" w:cs="Times New Roman"/>
              <w:sz w:val="28"/>
              <w:szCs w:val="28"/>
            </w:rPr>
            <w:t>х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, которые будут использоваться в дальнейшем:</w:t>
          </w:r>
        </w:p>
        <w:p w14:paraId="1333D235" w14:textId="0DE5B8B7" w:rsidR="00D942D5" w:rsidRPr="00DB7D1F" w:rsidRDefault="00BA4A21" w:rsidP="00DB7D1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</w:t>
          </w:r>
          <w:r w:rsidR="00D942D5" w:rsidRPr="00DB7D1F">
            <w:rPr>
              <w:rFonts w:ascii="Times New Roman" w:hAnsi="Times New Roman" w:cs="Times New Roman"/>
              <w:sz w:val="28"/>
              <w:szCs w:val="28"/>
            </w:rPr>
            <w:t>айл с именем пользователя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19A3D77" w14:textId="40EC0226" w:rsidR="00D942D5" w:rsidRPr="00DB7D1F" w:rsidRDefault="00BA4A21" w:rsidP="00DB7D1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</w:t>
          </w:r>
          <w:r w:rsidR="00D942D5" w:rsidRPr="00DB7D1F">
            <w:rPr>
              <w:rFonts w:ascii="Times New Roman" w:hAnsi="Times New Roman" w:cs="Times New Roman"/>
              <w:sz w:val="28"/>
              <w:szCs w:val="28"/>
            </w:rPr>
            <w:t>айл с базой продуктов, их стоимостью и категорией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143FF894" w14:textId="391B3217" w:rsidR="00D942D5" w:rsidRPr="00DB7D1F" w:rsidRDefault="00BA4A21" w:rsidP="00DB7D1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Файл записями о покупках.</w:t>
          </w:r>
        </w:p>
        <w:p w14:paraId="6710F571" w14:textId="635D5E5E" w:rsidR="00BA4A21" w:rsidRPr="00DB7D1F" w:rsidRDefault="00BA4A21" w:rsidP="00DB7D1F">
          <w:pPr>
            <w:pStyle w:val="aa"/>
            <w:numPr>
              <w:ilvl w:val="0"/>
              <w:numId w:val="3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Файл с записью о текущем балансе.</w:t>
          </w:r>
        </w:p>
        <w:p w14:paraId="707A128E" w14:textId="09C87C4B" w:rsidR="00BA4A21" w:rsidRPr="00DB7D1F" w:rsidRDefault="00BA4A21" w:rsidP="00DB7D1F">
          <w:pPr>
            <w:tabs>
              <w:tab w:val="left" w:pos="4110"/>
            </w:tabs>
            <w:spacing w:after="240" w:line="360" w:lineRule="auto"/>
            <w:ind w:firstLine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Вся программа состоит из функций, которые вызываются при необходимости. Рассмотрим их:</w:t>
          </w:r>
        </w:p>
        <w:p w14:paraId="6B551140" w14:textId="41E40338" w:rsidR="00BA4A21" w:rsidRPr="00DB7D1F" w:rsidRDefault="00EA310A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</w:t>
          </w:r>
          <w:r w:rsidR="00BA4A21" w:rsidRPr="00DB7D1F">
            <w:rPr>
              <w:rFonts w:ascii="Times New Roman" w:hAnsi="Times New Roman" w:cs="Times New Roman"/>
              <w:sz w:val="28"/>
              <w:szCs w:val="28"/>
            </w:rPr>
            <w:t>ункция приветствия пользователя</w:t>
          </w:r>
          <w:r w:rsidR="000D4F0F" w:rsidRPr="00DB7D1F">
            <w:rPr>
              <w:rFonts w:ascii="Times New Roman" w:hAnsi="Times New Roman" w:cs="Times New Roman"/>
              <w:sz w:val="28"/>
              <w:szCs w:val="28"/>
            </w:rPr>
            <w:t>. Программа</w:t>
          </w:r>
          <w:r w:rsidR="00BA4A21" w:rsidRPr="00DB7D1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считывает имя из файла в переменную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 xml:space="preserve">(рисунок 1)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и выдает его при начале работы программы </w:t>
          </w:r>
          <w:r w:rsidR="000D4F0F" w:rsidRPr="00DB7D1F">
            <w:rPr>
              <w:rFonts w:ascii="Times New Roman" w:hAnsi="Times New Roman" w:cs="Times New Roman"/>
              <w:sz w:val="28"/>
              <w:szCs w:val="28"/>
            </w:rPr>
            <w:br/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(рисунок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2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). Если имени в файле не обнаружено, то программа печатает приветствие на экран без имени (рисунок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).</w:t>
          </w:r>
        </w:p>
        <w:p w14:paraId="7DE7FAA2" w14:textId="3D745319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BEEDEEF" wp14:editId="55EB42F3">
                <wp:extent cx="4534293" cy="1928027"/>
                <wp:effectExtent l="0" t="0" r="0" b="0"/>
                <wp:docPr id="5" name="Рисунок 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34293" cy="1928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A4B25C" w14:textId="4302E558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 – Функция, показывающая приветствие</w:t>
          </w:r>
        </w:p>
        <w:p w14:paraId="4546E7DC" w14:textId="77777777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A08B4CF" wp14:editId="7B0D4C53">
                <wp:extent cx="1882303" cy="381033"/>
                <wp:effectExtent l="0" t="0" r="381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2303" cy="3810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39B75E" w14:textId="6D8A1AA5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 – Приветствие с именем</w:t>
          </w:r>
        </w:p>
        <w:p w14:paraId="5D3C5FD2" w14:textId="77777777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8361845" wp14:editId="5E4DDC51">
                <wp:extent cx="1379340" cy="373412"/>
                <wp:effectExtent l="0" t="0" r="0" b="762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9340" cy="373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34F0D9" w14:textId="69409005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3 – Приветствие без имени</w:t>
          </w:r>
        </w:p>
        <w:p w14:paraId="2260B6CC" w14:textId="5D3CF7D0" w:rsidR="00EA310A" w:rsidRPr="00DB7D1F" w:rsidRDefault="00EA310A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Более того, в программе предусмотрено изменение имени</w:t>
          </w:r>
          <w:r w:rsidR="00B24278" w:rsidRPr="00DB7D1F">
            <w:rPr>
              <w:rFonts w:ascii="Times New Roman" w:hAnsi="Times New Roman" w:cs="Times New Roman"/>
              <w:sz w:val="28"/>
              <w:szCs w:val="28"/>
            </w:rPr>
            <w:t xml:space="preserve">. На рисунке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4</w:t>
          </w:r>
          <w:r w:rsidR="00B24278" w:rsidRPr="00DB7D1F">
            <w:rPr>
              <w:rFonts w:ascii="Times New Roman" w:hAnsi="Times New Roman" w:cs="Times New Roman"/>
              <w:sz w:val="28"/>
              <w:szCs w:val="28"/>
            </w:rPr>
            <w:t xml:space="preserve"> наглядно представлен алгоритм изменения имени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, а также функция на рисунке 5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 xml:space="preserve"> и ее демонстрация на рисунке 6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6951FA40" w14:textId="53EF0790" w:rsidR="00B24278" w:rsidRPr="00DB7D1F" w:rsidRDefault="00B24278" w:rsidP="00DB7D1F">
          <w:pPr>
            <w:pStyle w:val="aa"/>
            <w:tabs>
              <w:tab w:val="left" w:pos="4110"/>
            </w:tabs>
            <w:spacing w:after="240"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12FA415" wp14:editId="1BB6EEAC">
                <wp:extent cx="6118860" cy="5006340"/>
                <wp:effectExtent l="0" t="0" r="0" b="381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5006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751BA7" w14:textId="7CD46AD3" w:rsidR="00B24278" w:rsidRPr="00DB7D1F" w:rsidRDefault="00B24278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Алгоритм изменения имени</w:t>
          </w:r>
        </w:p>
        <w:p w14:paraId="7C1325CC" w14:textId="5FA0A555" w:rsidR="00D81DF9" w:rsidRPr="00DB7D1F" w:rsidRDefault="0065312C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0F39C1A" wp14:editId="30A5F849">
                <wp:extent cx="6120130" cy="3123565"/>
                <wp:effectExtent l="0" t="0" r="0" b="635"/>
                <wp:docPr id="15" name="Рисунок 1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1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123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802E800" w14:textId="06FBBBFC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5 – Функция изменения имени</w:t>
          </w:r>
        </w:p>
        <w:p w14:paraId="026768B9" w14:textId="6E830B31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14FA4D2" wp14:editId="5772E9E0">
                <wp:extent cx="4564776" cy="480102"/>
                <wp:effectExtent l="0" t="0" r="7620" b="0"/>
                <wp:docPr id="37" name="Рисунок 37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37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4776" cy="480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4514851" w14:textId="18B85216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6 – Демонстрация изменения имени</w:t>
          </w:r>
        </w:p>
        <w:p w14:paraId="2A57759F" w14:textId="25CFDF51" w:rsidR="00040133" w:rsidRPr="00DB7D1F" w:rsidRDefault="00040133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При вызове функции изменения имени введенное имя записывается в переменную, после чего проверяется на корректность ввода и повторение предыдущего имени при помощи условных операторов, если проверки пройдены, то новое имя записывается в файл, иначе выводится сообщение об ошибке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7)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DDF31AC" w14:textId="09D53884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7375A03" wp14:editId="21851722">
                <wp:extent cx="4663844" cy="495343"/>
                <wp:effectExtent l="0" t="0" r="3810" b="0"/>
                <wp:docPr id="38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63844" cy="4953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E5C62A" w14:textId="5787A514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7 – Ошибка, если имя совпадает с предыдущим</w:t>
          </w:r>
        </w:p>
        <w:p w14:paraId="7944737E" w14:textId="41FE0E50" w:rsidR="00D81DF9" w:rsidRPr="00DB7D1F" w:rsidRDefault="00B24278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Функция просмотра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 xml:space="preserve">(рисунок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 xml:space="preserve">)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изменения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баланса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9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. Для лучшего контроля расходов была написана функция, которая считывает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t xml:space="preserve">сумму, добавленную пользователем в приложение, и работает с ней. Данные о балансе так же, как и имя, хранятся в файле. При работе с </w:t>
          </w:r>
          <w:r w:rsidR="00D81DF9"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приложением пользователь может просмотреть или изменить свой баланс. </w:t>
          </w:r>
          <w:r w:rsidR="00D81DF9"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8D6B388" wp14:editId="3FB23E6D">
                <wp:extent cx="5151566" cy="1486029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1566" cy="14860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D41BB4" w14:textId="72DFAD15" w:rsidR="00D81DF9" w:rsidRPr="00DB7D1F" w:rsidRDefault="00D81DF9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просмотра баланса</w:t>
          </w:r>
        </w:p>
        <w:p w14:paraId="5075CD89" w14:textId="4C39F2E1" w:rsidR="00D81DF9" w:rsidRPr="00DB7D1F" w:rsidRDefault="009E67CC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F829BEA" wp14:editId="50A45ABD">
                <wp:extent cx="6104149" cy="5204911"/>
                <wp:effectExtent l="0" t="0" r="0" b="0"/>
                <wp:docPr id="8" name="Рисунок 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4149" cy="5204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62782FE" w14:textId="3BC92FBF" w:rsidR="009E67CC" w:rsidRPr="00DB7D1F" w:rsidRDefault="009E67CC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изменения баланса</w:t>
          </w:r>
        </w:p>
        <w:p w14:paraId="23654ABD" w14:textId="5E6AA9F3" w:rsidR="00C857D6" w:rsidRPr="00DB7D1F" w:rsidRDefault="00C857D6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При просмотре баланса производится считывание из файла в переменную и печать этой фразы на экран с этой переменной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10)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. При изменении баланса так же происходит считывание текущей суммы из файла. Далее пользователь вводит новую сумму, которая проверяется на правильность ввода (например сумма не может быть отрицательной или пустой) при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>помощи поэлементного сравнения с недопустимыми символами, а также проверяется на повторение предыдущей суммы с помощью условного оператора, после чего сумма записывается в файл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используется как новая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, а также выводится на экран (рисунок 11)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. В противном случае выводится сообщение об ошибке. </w:t>
          </w:r>
        </w:p>
        <w:p w14:paraId="29750DE0" w14:textId="13D21928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09798F4" wp14:editId="52D36B8E">
                <wp:extent cx="2522439" cy="449619"/>
                <wp:effectExtent l="0" t="0" r="0" b="7620"/>
                <wp:docPr id="39" name="Рисунок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22439" cy="4496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1BC80D" w14:textId="3A9033C3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10 – Вывод баланса</w:t>
          </w:r>
        </w:p>
        <w:p w14:paraId="491E9555" w14:textId="7FC390FC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87C5B24" wp14:editId="25C132B8">
                <wp:extent cx="4861981" cy="1211685"/>
                <wp:effectExtent l="0" t="0" r="0" b="7620"/>
                <wp:docPr id="40" name="Рисунок 4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исунок 4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1981" cy="1211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9E1314" w14:textId="16E190CE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426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11 – Изменение баланса</w:t>
          </w:r>
        </w:p>
        <w:p w14:paraId="0EBA8A3B" w14:textId="77777777" w:rsidR="00C857D6" w:rsidRPr="00DB7D1F" w:rsidRDefault="00C857D6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21DFDBD" w14:textId="58F88174" w:rsidR="000D4F0F" w:rsidRPr="00DB7D1F" w:rsidRDefault="000D4F0F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Функция просмотра и изменения базы продуктов. Для последующей работы пользователь добавляет продукты в базу, указывая их стоимость и категорию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12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>При вводе данных происходит</w:t>
          </w:r>
          <w:r w:rsidR="00845849" w:rsidRPr="00DB7D1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>проверка на присутствие данного продукта в базе</w:t>
          </w:r>
          <w:r w:rsidR="00845849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13</w:t>
          </w:r>
          <w:r w:rsidR="00845849"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845849" w:rsidRPr="00DB7D1F">
            <w:rPr>
              <w:rFonts w:ascii="Times New Roman" w:hAnsi="Times New Roman" w:cs="Times New Roman"/>
              <w:sz w:val="28"/>
              <w:szCs w:val="28"/>
            </w:rPr>
            <w:t>Во избежание ошибок с регистром, в</w:t>
          </w:r>
          <w:r w:rsidR="0065312C" w:rsidRPr="00DB7D1F">
            <w:rPr>
              <w:rFonts w:ascii="Times New Roman" w:hAnsi="Times New Roman" w:cs="Times New Roman"/>
              <w:sz w:val="28"/>
              <w:szCs w:val="28"/>
            </w:rPr>
            <w:t xml:space="preserve">еденные данные обрабатываются методом </w:t>
          </w:r>
          <w:r w:rsidR="0065312C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capitalize</w:t>
          </w:r>
          <w:r w:rsidR="0065312C" w:rsidRPr="00DB7D1F">
            <w:rPr>
              <w:rFonts w:ascii="Times New Roman" w:hAnsi="Times New Roman" w:cs="Times New Roman"/>
              <w:sz w:val="28"/>
              <w:szCs w:val="28"/>
            </w:rPr>
            <w:t>().</w:t>
          </w:r>
        </w:p>
        <w:p w14:paraId="13F441F2" w14:textId="5D03DC55" w:rsidR="000D4F0F" w:rsidRPr="00DB7D1F" w:rsidRDefault="000D4F0F" w:rsidP="00DB7D1F">
          <w:pPr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9BE13B9" wp14:editId="46EDEE2A">
                <wp:extent cx="6120130" cy="976630"/>
                <wp:effectExtent l="0" t="0" r="0" b="0"/>
                <wp:docPr id="11" name="Рисунок 1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11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976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288842" w14:textId="19B3D3BB" w:rsidR="00913F11" w:rsidRPr="00DB7D1F" w:rsidRDefault="00913F11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12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добавления продукта в базу</w:t>
          </w:r>
        </w:p>
        <w:p w14:paraId="1A1A3529" w14:textId="4E7D2641" w:rsidR="00845849" w:rsidRPr="00DB7D1F" w:rsidRDefault="00845849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18193D13" wp14:editId="1B48AF63">
                <wp:extent cx="5029636" cy="2461473"/>
                <wp:effectExtent l="0" t="0" r="0" b="0"/>
                <wp:docPr id="14" name="Рисунок 1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1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636" cy="2461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317BC8" w14:textId="44C2AD79" w:rsidR="00845849" w:rsidRPr="00DB7D1F" w:rsidRDefault="00845849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13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Проверка введенных данных</w:t>
          </w:r>
        </w:p>
        <w:p w14:paraId="49E679BF" w14:textId="6E5125E8" w:rsidR="0065312C" w:rsidRPr="00DB7D1F" w:rsidRDefault="0065312C" w:rsidP="00DB7D1F">
          <w:pPr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Если проверка прошла успешно, то пользователь вводит цену и категорию продукта, которые проверяются на корректность данных при помощи цикла </w:t>
          </w:r>
          <w:r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и поэлементного сравнения символов (рисунок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), например в стоимости не может быть букв (рисунок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). Если же все проверки пройдены, то продукт добавляется в базу путем записи его в файл, иначе выдается сообщение об ошибке.</w:t>
          </w:r>
        </w:p>
        <w:p w14:paraId="0022C64C" w14:textId="306B26DC" w:rsidR="0065312C" w:rsidRPr="00DB7D1F" w:rsidRDefault="0065312C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F8B1946" wp14:editId="54FE074E">
                <wp:extent cx="6120130" cy="3317875"/>
                <wp:effectExtent l="0" t="0" r="0" b="0"/>
                <wp:docPr id="16" name="Рисунок 1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16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317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9BE9280" w14:textId="2ED5DEA1" w:rsidR="0065312C" w:rsidRPr="00DB7D1F" w:rsidRDefault="0065312C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4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Проверка корректности цены и категории, а также вывод</w:t>
          </w:r>
        </w:p>
        <w:p w14:paraId="221464B1" w14:textId="21875926" w:rsidR="00913F11" w:rsidRPr="00DB7D1F" w:rsidRDefault="00913F11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06C0BA1" wp14:editId="5C06FEA5">
                <wp:extent cx="2827265" cy="662997"/>
                <wp:effectExtent l="0" t="0" r="0" b="3810"/>
                <wp:docPr id="13" name="Рисунок 1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1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7265" cy="6629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073BDF3" w14:textId="3FD4BAF1" w:rsidR="00913F11" w:rsidRPr="00DB7D1F" w:rsidRDefault="00913F11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845849" w:rsidRPr="00DB7D1F">
            <w:rPr>
              <w:rFonts w:ascii="Times New Roman" w:hAnsi="Times New Roman" w:cs="Times New Roman"/>
              <w:sz w:val="28"/>
              <w:szCs w:val="28"/>
            </w:rPr>
            <w:t>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Неправильный ввод при добавлении</w:t>
          </w:r>
        </w:p>
        <w:p w14:paraId="097792BC" w14:textId="6BF08E4F" w:rsidR="0065312C" w:rsidRPr="00DB7D1F" w:rsidRDefault="0065312C" w:rsidP="00DB7D1F">
          <w:pPr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Пользователь также может удалить продукты из базы </w:t>
          </w:r>
          <w:r w:rsidR="007A244D" w:rsidRPr="00DB7D1F">
            <w:rPr>
              <w:rFonts w:ascii="Times New Roman" w:hAnsi="Times New Roman" w:cs="Times New Roman"/>
              <w:sz w:val="28"/>
              <w:szCs w:val="28"/>
            </w:rPr>
            <w:t>(рисунок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6</w:t>
          </w:r>
          <w:r w:rsidR="007A244D"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</w:rPr>
            <w:t xml:space="preserve">. При удалении продукта из базы происходит предварительное считывание данных в список и вывод его элементов для более удобного использования. После чего пользователь вводит имя продукта, который он хочет удалить. Имя обрабатывается методом 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capitalize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</w:rPr>
            <w:t xml:space="preserve">(), после чего проверяется на правильность ввода и наличие в базе. Если проверки пройдены, то совпадающее значение удаляется из списка при помощи метода 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pop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</w:rPr>
            <w:t>() и остальной список записывается в файл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, после чего выводится сообщение об успехе (рисунок 17)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</w:rPr>
            <w:t>. В противном случае пользователю выводится ошибка.</w:t>
          </w:r>
        </w:p>
        <w:p w14:paraId="770BD1BD" w14:textId="458CA889" w:rsidR="007A244D" w:rsidRPr="00DB7D1F" w:rsidRDefault="00745E26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02A56BA" wp14:editId="334DF7EF">
                <wp:extent cx="5311600" cy="6203218"/>
                <wp:effectExtent l="0" t="0" r="3810" b="7620"/>
                <wp:docPr id="18" name="Рисунок 1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1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1600" cy="62032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1384E43" w14:textId="7BC41A0D" w:rsidR="007A244D" w:rsidRPr="00DB7D1F" w:rsidRDefault="007A244D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6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удаления продукта из базы</w:t>
          </w:r>
        </w:p>
        <w:p w14:paraId="2D284E73" w14:textId="369D8A5C" w:rsidR="00BD3C82" w:rsidRPr="00DB7D1F" w:rsidRDefault="00BD3C82" w:rsidP="00DB7D1F">
          <w:pPr>
            <w:tabs>
              <w:tab w:val="left" w:pos="4110"/>
            </w:tabs>
            <w:spacing w:after="240" w:line="360" w:lineRule="auto"/>
            <w:ind w:left="142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CA61BE3" wp14:editId="1A973A1F">
                <wp:extent cx="6120130" cy="461010"/>
                <wp:effectExtent l="0" t="0" r="0" b="0"/>
                <wp:docPr id="41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610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D1AFC1" w14:textId="369B1265" w:rsidR="00BD3C82" w:rsidRPr="00DB7D1F" w:rsidRDefault="00BD3C82" w:rsidP="00DB7D1F">
          <w:pPr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17 – Демонстрация удаления продукта</w:t>
          </w:r>
        </w:p>
        <w:p w14:paraId="21F0ED3A" w14:textId="11CB8392" w:rsidR="00745E26" w:rsidRPr="00DB7D1F" w:rsidRDefault="00745E26" w:rsidP="00DB7D1F">
          <w:pPr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Функция просмотра выдает пользователю все продукты, записанные в базу (рисунок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). Функция считывает данные из файла, после чего используется цикл </w:t>
          </w:r>
          <w:r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for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для построчного вывода продуктов в удобном для пользователя виде (рисунок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).</w:t>
          </w:r>
        </w:p>
        <w:p w14:paraId="63DDBA75" w14:textId="0F9301FA" w:rsidR="000D4F0F" w:rsidRPr="00DB7D1F" w:rsidRDefault="00913F11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2E48CDD1" wp14:editId="3A0C93E8">
                <wp:extent cx="3368332" cy="3802710"/>
                <wp:effectExtent l="0" t="0" r="3810" b="7620"/>
                <wp:docPr id="12" name="Рисунок 12" descr="Изображение выглядит как ст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12" descr="Изображение выглядит как стол&#10;&#10;Автоматически созданное описание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68332" cy="3802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4414E1C" w14:textId="77777777" w:rsidR="00DB7D1F" w:rsidRDefault="00913F11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</w:t>
          </w:r>
          <w:r w:rsidR="00745E26" w:rsidRPr="00DB7D1F">
            <w:rPr>
              <w:rFonts w:ascii="Times New Roman" w:hAnsi="Times New Roman" w:cs="Times New Roman"/>
              <w:sz w:val="28"/>
              <w:szCs w:val="28"/>
            </w:rPr>
            <w:t xml:space="preserve"> П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росмотр базы продуктов</w:t>
          </w:r>
        </w:p>
        <w:p w14:paraId="15BF8D5E" w14:textId="3355F914" w:rsidR="00913F11" w:rsidRPr="00DB7D1F" w:rsidRDefault="00745E26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968953E" wp14:editId="1C324B0F">
                <wp:extent cx="5806943" cy="2735817"/>
                <wp:effectExtent l="0" t="0" r="3810" b="7620"/>
                <wp:docPr id="19" name="Рисунок 1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1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06943" cy="27358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98B8FF4" w14:textId="1DA9E1CF" w:rsidR="00745E26" w:rsidRPr="00DB7D1F" w:rsidRDefault="00745E26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1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9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просмотра базы продуктов</w:t>
          </w:r>
        </w:p>
        <w:p w14:paraId="25CFD1D2" w14:textId="3DF6AC2A" w:rsidR="002B2897" w:rsidRPr="00DB7D1F" w:rsidRDefault="009E67CC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Функция добавления продуктов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>, а также их удаления и просмотра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>При вызове функции добавления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 xml:space="preserve">в 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 xml:space="preserve">начале программа считывает данные из файла об уже записанных продуктах, далее пользователь вводит продукты, которые он хочет добавить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 xml:space="preserve">, а 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>также их количество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>. Если продукта нет в базе, то пользователю будет предложено его добавить туда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 xml:space="preserve">, если пользователь согласится и все проверки будут пройдены, то продукт будет записан в базу и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20)</w:t>
          </w:r>
          <w:r w:rsidR="00FB5335"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 xml:space="preserve">Алгоритм добавления продуктов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 xml:space="preserve"> представлен на рисунке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21</w:t>
          </w:r>
          <w:r w:rsidR="003B3AE3"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3B37A00C" w14:textId="1B3EA634" w:rsidR="00172F83" w:rsidRPr="00DB7D1F" w:rsidRDefault="00172F83" w:rsidP="00DB7D1F">
          <w:pPr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4D7ADBE0" wp14:editId="309D1ED3">
                <wp:extent cx="6120130" cy="1607185"/>
                <wp:effectExtent l="0" t="0" r="0" b="0"/>
                <wp:docPr id="43" name="Рисунок 4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Рисунок 4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607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51A526" w14:textId="67B044FB" w:rsidR="00172F83" w:rsidRPr="00DB7D1F" w:rsidRDefault="00172F83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20 – Демонстрация добавления продуктов в список</w:t>
          </w:r>
        </w:p>
        <w:p w14:paraId="38ACA11A" w14:textId="71B1682E" w:rsidR="009E67CC" w:rsidRPr="00DB7D1F" w:rsidRDefault="002724EF" w:rsidP="00DB7D1F">
          <w:pPr>
            <w:pStyle w:val="aa"/>
            <w:tabs>
              <w:tab w:val="left" w:pos="4110"/>
            </w:tabs>
            <w:spacing w:after="240"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FD4B87E" wp14:editId="3CED741B">
                <wp:extent cx="6118860" cy="5753100"/>
                <wp:effectExtent l="0" t="0" r="0" b="0"/>
                <wp:docPr id="22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575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2B2897"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21</w:t>
          </w:r>
          <w:r w:rsidR="002B2897" w:rsidRPr="00DB7D1F">
            <w:rPr>
              <w:rFonts w:ascii="Times New Roman" w:hAnsi="Times New Roman" w:cs="Times New Roman"/>
              <w:sz w:val="28"/>
              <w:szCs w:val="28"/>
            </w:rPr>
            <w:t xml:space="preserve"> – Алгоритм добавления продуктов в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</w:p>
        <w:p w14:paraId="3F10D2B2" w14:textId="101B78C1" w:rsidR="00FB5335" w:rsidRPr="00DB7D1F" w:rsidRDefault="00FB5335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Если пользователь хочет удалить что-то из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списка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, он может воспользоваться функцией удаления. 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 xml:space="preserve">Программа выведет все продукты, которые находятся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списке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 xml:space="preserve">. Далее пользователь вводит продукт, который он хочет убрать, а также его количество, если он нашелся, иначе пользователю вернет ошибку. Если же продукт этого типа был один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 xml:space="preserve">, то программа сразу удалить его из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списка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 xml:space="preserve">, не запрашивая количество у пользователя (рисунок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22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 xml:space="preserve">). </w:t>
          </w:r>
        </w:p>
        <w:p w14:paraId="3BBF9F4D" w14:textId="28B7EB8F" w:rsidR="00CC637B" w:rsidRPr="00DB7D1F" w:rsidRDefault="00CC637B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59E4611C" wp14:editId="296E47AA">
                <wp:extent cx="4869602" cy="3749365"/>
                <wp:effectExtent l="0" t="0" r="7620" b="3810"/>
                <wp:docPr id="20" name="Рисунок 2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2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69602" cy="37493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D4A7B0" w14:textId="49DF0732" w:rsidR="00CC637B" w:rsidRPr="00DB7D1F" w:rsidRDefault="00CC637B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22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удаления одного продукта</w:t>
          </w:r>
        </w:p>
        <w:p w14:paraId="56E8E07D" w14:textId="4FFE9A5E" w:rsidR="00CC637B" w:rsidRPr="00DB7D1F" w:rsidRDefault="00CC637B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Если же продуктов этого типа было несколько, то введенное пользователем число пройдет проверку на недопустимые символы при помощи посимвольного сравнения, а также проверку на нахождение в диапазоне (введенное число не может быть больше, чем количество продуктов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списке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, а также меньше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либо равно нулю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 xml:space="preserve">. Далее программа записывает в отдельный список все продукты, которые надо удалить и после методом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remove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() убирает их из списка продуктов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23)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далее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 xml:space="preserve"> пользователю показывается конечный список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(рисунок 24).</w:t>
          </w:r>
        </w:p>
        <w:p w14:paraId="506F2B4F" w14:textId="502DA0B3" w:rsidR="002724EF" w:rsidRPr="00DB7D1F" w:rsidRDefault="00172F83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017AC24E" wp14:editId="73E40F1F">
                <wp:extent cx="6120130" cy="4168775"/>
                <wp:effectExtent l="0" t="0" r="0" b="3175"/>
                <wp:docPr id="44" name="Рисунок 4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Рисунок 4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16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D6466A" w14:textId="0F2515FF" w:rsidR="002724EF" w:rsidRPr="00DB7D1F" w:rsidRDefault="002724EF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удаления из списка нескольких продуктов</w:t>
          </w:r>
        </w:p>
        <w:p w14:paraId="1CC98353" w14:textId="163D29EA" w:rsidR="00172F83" w:rsidRPr="00DB7D1F" w:rsidRDefault="00172F83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902D115" wp14:editId="3C1BEC18">
                <wp:extent cx="5281118" cy="1249788"/>
                <wp:effectExtent l="0" t="0" r="0" b="7620"/>
                <wp:docPr id="45" name="Рисунок 4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Рисунок 4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1118" cy="1249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37DBDA4" w14:textId="1AED954A" w:rsidR="00172F83" w:rsidRPr="00DB7D1F" w:rsidRDefault="00172F83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24 – Демонстрация удаления продуктов из списка</w:t>
          </w:r>
        </w:p>
        <w:p w14:paraId="57B32D54" w14:textId="3021AB81" w:rsidR="002724EF" w:rsidRPr="00DB7D1F" w:rsidRDefault="002724EF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Пользователь также может просмотреть текущий список продуктов. Важно отметить, что функция будет выдавать ошибку, если список пуст. При выводе используется метод </w:t>
          </w:r>
          <w:r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join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(), который объединяет элементу в строку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25),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для более привычного восприятия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26).</w:t>
          </w:r>
        </w:p>
        <w:p w14:paraId="40BDD0AC" w14:textId="317B7DA2" w:rsidR="002724EF" w:rsidRPr="00DB7D1F" w:rsidRDefault="002724EF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60AB4622" wp14:editId="25AE7998">
                <wp:extent cx="5105842" cy="1699407"/>
                <wp:effectExtent l="0" t="0" r="0" b="0"/>
                <wp:docPr id="23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842" cy="1699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98F7947" w14:textId="77F03D56" w:rsidR="002724EF" w:rsidRPr="00DB7D1F" w:rsidRDefault="002724EF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Рисунок </w:t>
          </w:r>
          <w:r w:rsidR="00172F83" w:rsidRPr="00DB7D1F">
            <w:rPr>
              <w:rFonts w:ascii="Times New Roman" w:hAnsi="Times New Roman" w:cs="Times New Roman"/>
              <w:sz w:val="28"/>
              <w:szCs w:val="28"/>
            </w:rPr>
            <w:t>2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5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вывода списка</w:t>
          </w:r>
        </w:p>
        <w:p w14:paraId="566DF584" w14:textId="35497489" w:rsidR="003A2DFD" w:rsidRPr="00DB7D1F" w:rsidRDefault="003A2DFD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24266E72" wp14:editId="7167C6FB">
                <wp:extent cx="3238781" cy="403895"/>
                <wp:effectExtent l="0" t="0" r="0" b="0"/>
                <wp:docPr id="4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38781" cy="4038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086E3B" w14:textId="0F1FDFDC" w:rsidR="003A2DFD" w:rsidRPr="00DB7D1F" w:rsidRDefault="003A2DFD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26 – Демонстрация вывода списка продуктов</w:t>
          </w:r>
        </w:p>
        <w:p w14:paraId="7F265358" w14:textId="030D1C64" w:rsidR="00212476" w:rsidRPr="00DB7D1F" w:rsidRDefault="002B2897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Функция</w:t>
          </w:r>
          <w:r w:rsidR="000D4F0F" w:rsidRPr="00DB7D1F">
            <w:rPr>
              <w:rFonts w:ascii="Times New Roman" w:hAnsi="Times New Roman" w:cs="Times New Roman"/>
              <w:sz w:val="28"/>
              <w:szCs w:val="28"/>
            </w:rPr>
            <w:t xml:space="preserve"> создания, просмотра и удаления записей о покупке. После того, как пользователь добавил продукты в </w:t>
          </w:r>
          <w:r w:rsidR="002724EF" w:rsidRPr="00DB7D1F">
            <w:rPr>
              <w:rFonts w:ascii="Times New Roman" w:hAnsi="Times New Roman" w:cs="Times New Roman"/>
              <w:sz w:val="28"/>
              <w:szCs w:val="28"/>
            </w:rPr>
            <w:t>список</w:t>
          </w:r>
          <w:r w:rsidR="000D4F0F" w:rsidRPr="00DB7D1F">
            <w:rPr>
              <w:rFonts w:ascii="Times New Roman" w:hAnsi="Times New Roman" w:cs="Times New Roman"/>
              <w:sz w:val="28"/>
              <w:szCs w:val="28"/>
            </w:rPr>
            <w:t xml:space="preserve"> он может создать запись о покупке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>При вызове функции создания записи программа считает данные о балансе из файла. Далее ф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ункция 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 xml:space="preserve">выведет сумму, которая будет необходима для «оплаты» и 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>провер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>ит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 достаточно ли у пользователя средств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40133" w:rsidRPr="00DB7D1F">
            <w:rPr>
              <w:rFonts w:ascii="Times New Roman" w:hAnsi="Times New Roman" w:cs="Times New Roman"/>
              <w:sz w:val="28"/>
              <w:szCs w:val="28"/>
            </w:rPr>
            <w:t xml:space="preserve"> если нет, то 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>вернет</w:t>
          </w:r>
          <w:r w:rsidR="00040133" w:rsidRPr="00DB7D1F">
            <w:rPr>
              <w:rFonts w:ascii="Times New Roman" w:hAnsi="Times New Roman" w:cs="Times New Roman"/>
              <w:sz w:val="28"/>
              <w:szCs w:val="28"/>
            </w:rPr>
            <w:t xml:space="preserve"> ошибку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27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>)</w:t>
          </w:r>
          <w:r w:rsidR="00040133"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14:paraId="2E56BB2D" w14:textId="27CB2264" w:rsidR="00212476" w:rsidRPr="00DB7D1F" w:rsidRDefault="00212476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E5DACDE" wp14:editId="4ABDAA86">
                <wp:extent cx="5928874" cy="3955123"/>
                <wp:effectExtent l="0" t="0" r="0" b="7620"/>
                <wp:docPr id="24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28874" cy="39551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F31BCA" w14:textId="46A97C02" w:rsidR="00212476" w:rsidRPr="00DB7D1F" w:rsidRDefault="00212476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27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Проверка средств для «оплаты»</w:t>
          </w:r>
        </w:p>
        <w:p w14:paraId="4340BB5E" w14:textId="1CE018E2" w:rsidR="002B2897" w:rsidRPr="00DB7D1F" w:rsidRDefault="00040133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Если средств хватает, то</w:t>
          </w:r>
          <w:r w:rsidR="00913F11" w:rsidRPr="00DB7D1F">
            <w:rPr>
              <w:rFonts w:ascii="Times New Roman" w:hAnsi="Times New Roman" w:cs="Times New Roman"/>
              <w:sz w:val="28"/>
              <w:szCs w:val="28"/>
            </w:rPr>
            <w:t xml:space="preserve"> пользователю предоставляется выбор: ввести данные о дате вручную или </w:t>
          </w:r>
          <w:r w:rsidR="00CC637B" w:rsidRPr="00DB7D1F">
            <w:rPr>
              <w:rFonts w:ascii="Times New Roman" w:hAnsi="Times New Roman" w:cs="Times New Roman"/>
              <w:sz w:val="28"/>
              <w:szCs w:val="28"/>
            </w:rPr>
            <w:t>позволить программе автоматически записать сегодняшнюю дату.</w:t>
          </w:r>
          <w:r w:rsidR="00212476" w:rsidRPr="00DB7D1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t xml:space="preserve">В случае, если пользователь решил ввести дату вручную, то ему будет необходимо ввести год, месяц и день, которые записываются в отдельные переменные. Если все проверки пройдены, то при помощи библиотеки 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datetime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t xml:space="preserve"> будет записана эта дата. Важно сказать, 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что дата не будет записана, если она еще не наступила. Если же пользователь отказался вводить дату вручную, то с помощью 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datetime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t xml:space="preserve"> будет записана сегодняшняя дата. Если дата записана, то произойдет запись о покупке в файл, вычитание суммы из текущего баланса, а также очищение списка продуктов</w:t>
          </w:r>
          <w:r w:rsidR="002971A2" w:rsidRPr="00DB7D1F">
            <w:rPr>
              <w:rFonts w:ascii="Times New Roman" w:hAnsi="Times New Roman" w:cs="Times New Roman"/>
              <w:sz w:val="28"/>
              <w:szCs w:val="28"/>
            </w:rPr>
            <w:t xml:space="preserve"> с помощью </w:t>
          </w:r>
          <w:r w:rsidR="002971A2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del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2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="00C70808" w:rsidRPr="00DB7D1F">
            <w:rPr>
              <w:rFonts w:ascii="Times New Roman" w:hAnsi="Times New Roman" w:cs="Times New Roman"/>
              <w:sz w:val="28"/>
              <w:szCs w:val="28"/>
            </w:rPr>
            <w:t>).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 xml:space="preserve"> После чего пользователю сообщится об успехе (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рисунок 29).</w:t>
          </w:r>
        </w:p>
        <w:p w14:paraId="12486EAD" w14:textId="1BCACD66" w:rsidR="00C70808" w:rsidRPr="00DB7D1F" w:rsidRDefault="00C70808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83560C0" wp14:editId="02CD5F39">
                <wp:extent cx="5174428" cy="2095682"/>
                <wp:effectExtent l="0" t="0" r="7620" b="0"/>
                <wp:docPr id="25" name="Рисунок 25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5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4428" cy="20956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3684AB" w14:textId="5C275437" w:rsidR="00C70808" w:rsidRPr="00DB7D1F" w:rsidRDefault="00C70808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8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Создание записи о покупке</w:t>
          </w:r>
        </w:p>
        <w:p w14:paraId="6BD6B212" w14:textId="3F28CEDB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330B298" wp14:editId="631E00A0">
                <wp:extent cx="6120130" cy="678180"/>
                <wp:effectExtent l="0" t="0" r="0" b="7620"/>
                <wp:docPr id="4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678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948419" w14:textId="081AC4FC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29 – Демонстрация создания записи о покупке</w:t>
          </w:r>
        </w:p>
        <w:p w14:paraId="761C757F" w14:textId="0AA6E2CF" w:rsidR="00C70808" w:rsidRPr="00DB7D1F" w:rsidRDefault="00C70808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Пользователю также доступно удаление записей. </w:t>
          </w:r>
          <w:r w:rsidR="002971A2" w:rsidRPr="00DB7D1F">
            <w:rPr>
              <w:rFonts w:ascii="Times New Roman" w:hAnsi="Times New Roman" w:cs="Times New Roman"/>
              <w:sz w:val="28"/>
              <w:szCs w:val="28"/>
            </w:rPr>
            <w:t>При вызове этой функции программа выведет на экран считанные из файла пронумерованные записи, далее пользователю будет предложено ввести номер одной из записей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30)</w:t>
          </w:r>
          <w:r w:rsidR="002971A2" w:rsidRPr="00DB7D1F">
            <w:rPr>
              <w:rFonts w:ascii="Times New Roman" w:hAnsi="Times New Roman" w:cs="Times New Roman"/>
              <w:sz w:val="28"/>
              <w:szCs w:val="28"/>
            </w:rPr>
            <w:t xml:space="preserve">. Если введенный номер находится в диапазоне, то программа удалит эту запись из списка, а затем перезапишет файл. Более того, сумма, которая была потрачена на покупку, вернется и так же запишется в файл 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31</w:t>
          </w:r>
          <w:r w:rsidR="002971A2" w:rsidRPr="00DB7D1F">
            <w:rPr>
              <w:rFonts w:ascii="Times New Roman" w:hAnsi="Times New Roman" w:cs="Times New Roman"/>
              <w:sz w:val="28"/>
              <w:szCs w:val="28"/>
            </w:rPr>
            <w:t>).</w:t>
          </w:r>
        </w:p>
        <w:p w14:paraId="3F57D034" w14:textId="79B40174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2A74BDB6" wp14:editId="5B3E223A">
                <wp:extent cx="6120130" cy="2744470"/>
                <wp:effectExtent l="0" t="0" r="0" b="0"/>
                <wp:docPr id="48" name="Рисунок 4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Рисунок 4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744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A8CA83" w14:textId="5A37B3F1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30 – Демонстрация удаления записи</w:t>
          </w:r>
        </w:p>
        <w:p w14:paraId="15D1FCCE" w14:textId="61F3BBD5" w:rsidR="002971A2" w:rsidRPr="00DB7D1F" w:rsidRDefault="002971A2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E0DB400" wp14:editId="6EBF4CAC">
                <wp:extent cx="4511431" cy="4320914"/>
                <wp:effectExtent l="0" t="0" r="3810" b="3810"/>
                <wp:docPr id="26" name="Рисунок 26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26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1431" cy="43209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E79CC7E" w14:textId="2EB25656" w:rsidR="002971A2" w:rsidRPr="00DB7D1F" w:rsidRDefault="002971A2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31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удаления записи</w:t>
          </w:r>
        </w:p>
        <w:p w14:paraId="097CB38A" w14:textId="44A2B08C" w:rsidR="002971A2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Также пользователю доступен просмотр записей. Программа считывает записи из файла в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список (рисунок 31)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, после чего выводит их в привычном пользователю виде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32)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20EA6760" w14:textId="63AA8EA7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6D54535A" wp14:editId="570E88FF">
                <wp:extent cx="5456393" cy="3764606"/>
                <wp:effectExtent l="0" t="0" r="0" b="7620"/>
                <wp:docPr id="28" name="Рисунок 28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28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6393" cy="37646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12F8BB7" w14:textId="4856E6B1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A2DF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1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просмотра записей</w:t>
          </w:r>
        </w:p>
        <w:p w14:paraId="48DCE719" w14:textId="5C07B75F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D816876" wp14:editId="2CF0033B">
                <wp:extent cx="6120130" cy="1962150"/>
                <wp:effectExtent l="0" t="0" r="0" b="0"/>
                <wp:docPr id="49" name="Рисунок 4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4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962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12A043" w14:textId="14F7FC88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32 – Вывод записей о покупках</w:t>
          </w:r>
        </w:p>
        <w:p w14:paraId="7B14CA87" w14:textId="7CB2776D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Пользователь может посмотреть записи по конкретной дате, категории или стоимости. Программа считывает записи в список, далее предлагает пользователю показать их по какому-то параметру. Если пользователь выбрал показ по дате, то ему необходимо ввести год, месяц и число. Далее если данные прошли проверку, то покажутся все записи за это число, если записей нет, то программа выведет соответствующее сообщение </w:t>
          </w:r>
          <w:r w:rsidR="00DB7D1F">
            <w:rPr>
              <w:rFonts w:ascii="Times New Roman" w:hAnsi="Times New Roman" w:cs="Times New Roman"/>
              <w:sz w:val="28"/>
              <w:szCs w:val="28"/>
            </w:rPr>
            <w:br/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3). </w:t>
          </w:r>
        </w:p>
        <w:p w14:paraId="1D379EDC" w14:textId="67AA8FD5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E203E64" wp14:editId="460657AC">
                <wp:extent cx="5486875" cy="2674852"/>
                <wp:effectExtent l="0" t="0" r="0" b="0"/>
                <wp:docPr id="29" name="Рисунок 29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29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86875" cy="2674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55CC2B6" w14:textId="08556769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Показ покупок по дате</w:t>
          </w:r>
        </w:p>
        <w:p w14:paraId="7EA01278" w14:textId="13F6A5A9" w:rsidR="006456D4" w:rsidRPr="00DB7D1F" w:rsidRDefault="006456D4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Если пользователь выбрал показ по категории, то программа выведет все доступные категории при помощи считывания данных из файла в список, а далее применив </w:t>
          </w:r>
          <w:r w:rsidR="00F06EC5" w:rsidRPr="00DB7D1F">
            <w:rPr>
              <w:rFonts w:ascii="Times New Roman" w:hAnsi="Times New Roman" w:cs="Times New Roman"/>
              <w:sz w:val="28"/>
              <w:szCs w:val="28"/>
            </w:rPr>
            <w:t>специальный метод с ключевым словом «</w:t>
          </w:r>
          <w:r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set</w:t>
          </w:r>
          <w:r w:rsidR="00F06EC5" w:rsidRPr="00DB7D1F">
            <w:rPr>
              <w:rFonts w:ascii="Times New Roman" w:hAnsi="Times New Roman" w:cs="Times New Roman"/>
              <w:sz w:val="28"/>
              <w:szCs w:val="28"/>
            </w:rPr>
            <w:t>»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, чтобы избавиться от дубликатов. После чего пользователю будет доступен ввод категории и </w:t>
          </w:r>
          <w:r w:rsidR="00974676" w:rsidRPr="00DB7D1F">
            <w:rPr>
              <w:rFonts w:ascii="Times New Roman" w:hAnsi="Times New Roman" w:cs="Times New Roman"/>
              <w:sz w:val="28"/>
              <w:szCs w:val="28"/>
            </w:rPr>
            <w:t xml:space="preserve">построчный 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вывод соответствующих записей, которые содержат эту категорию</w:t>
          </w:r>
          <w:r w:rsidR="00974676" w:rsidRPr="00DB7D1F">
            <w:rPr>
              <w:rFonts w:ascii="Times New Roman" w:hAnsi="Times New Roman" w:cs="Times New Roman"/>
              <w:sz w:val="28"/>
              <w:szCs w:val="28"/>
            </w:rPr>
            <w:t xml:space="preserve">. В случае если записей нет, то пользователю выведется сообщение 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="00974676" w:rsidRPr="00DB7D1F">
            <w:rPr>
              <w:rFonts w:ascii="Times New Roman" w:hAnsi="Times New Roman" w:cs="Times New Roman"/>
              <w:sz w:val="28"/>
              <w:szCs w:val="28"/>
            </w:rPr>
            <w:t>4).</w:t>
          </w:r>
        </w:p>
        <w:p w14:paraId="0B31F35B" w14:textId="252EC454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D118576" wp14:editId="5E129997">
                <wp:extent cx="6120130" cy="3458210"/>
                <wp:effectExtent l="0" t="0" r="0" b="8890"/>
                <wp:docPr id="30" name="Рисунок 3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3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458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E2E99B8" w14:textId="5B409DEC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3 – Показ записей по категории</w:t>
          </w:r>
        </w:p>
        <w:p w14:paraId="0E9672FC" w14:textId="2077F8F2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При показе по критерию стоимости пользователю предлагается ввести сумму, по которой будет произведен показ. После проверок программа выведет все записи с этой стоимостью или сообщение, что записей не нашлось 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4).</w:t>
          </w:r>
        </w:p>
        <w:p w14:paraId="0C641638" w14:textId="77FD9AD4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BD3C169" wp14:editId="4937AD3B">
                <wp:extent cx="6120130" cy="4879975"/>
                <wp:effectExtent l="0" t="0" r="0" b="0"/>
                <wp:docPr id="31" name="Рисунок 31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31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4879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729B485" w14:textId="5DE9A6AC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4 – Показ записей по стоимости</w:t>
          </w:r>
        </w:p>
        <w:p w14:paraId="7DA2AEB7" w14:textId="2EE9826A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Для показа записей по дате и категории доступна сортировка по стоимости. Можно отсортировать по возрастанию или убыванию при помощи метода </w:t>
          </w:r>
          <w:r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sort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(), который берет для сравнения стоимость в записях 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5). Далее производится построчный вывод записей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36)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 xml:space="preserve"> Полный алгоритм представлен на рисунке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37</w:t>
          </w:r>
          <w:r w:rsidR="00BD3C82" w:rsidRPr="00DB7D1F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0CA8A1EA" w14:textId="215C3BB5" w:rsidR="00BD3C82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9DC035E" wp14:editId="7B657BF0">
                <wp:extent cx="6120130" cy="3062605"/>
                <wp:effectExtent l="0" t="0" r="0" b="4445"/>
                <wp:docPr id="33" name="Рисунок 33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33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3062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7E7EC1" w14:textId="57E7C857" w:rsidR="00974676" w:rsidRPr="00DB7D1F" w:rsidRDefault="00974676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5 – Сортировка по стоимости</w:t>
          </w:r>
        </w:p>
        <w:p w14:paraId="71FD9BC7" w14:textId="3DA8294C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77B4CE22" wp14:editId="50EA0AAB">
                <wp:extent cx="6120130" cy="2797175"/>
                <wp:effectExtent l="0" t="0" r="0" b="3175"/>
                <wp:docPr id="50" name="Рисунок 50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Рисунок 50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2797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7452704" w14:textId="20AAE2A4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36 – Демонстрация показа записей по дате с использованием сортировки</w:t>
          </w:r>
        </w:p>
        <w:p w14:paraId="2FF561D0" w14:textId="5DEF0062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A69F66E" wp14:editId="6F2FF543">
                <wp:extent cx="6118860" cy="3749040"/>
                <wp:effectExtent l="0" t="0" r="0" b="3810"/>
                <wp:docPr id="36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18860" cy="3749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4EE89F7" w14:textId="467D81C2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37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Алгоритм показа записей по категориям</w:t>
          </w:r>
        </w:p>
        <w:p w14:paraId="1B859BFB" w14:textId="081AD493" w:rsidR="002971A2" w:rsidRPr="00DB7D1F" w:rsidRDefault="00974676" w:rsidP="00DB7D1F">
          <w:pPr>
            <w:pStyle w:val="aa"/>
            <w:numPr>
              <w:ilvl w:val="0"/>
              <w:numId w:val="4"/>
            </w:numPr>
            <w:tabs>
              <w:tab w:val="left" w:pos="4110"/>
            </w:tabs>
            <w:spacing w:after="24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Функции интерфейса. В качестве интерфейса используется </w:t>
          </w:r>
          <w:r w:rsidR="00EF2A07" w:rsidRPr="00DB7D1F">
            <w:rPr>
              <w:rFonts w:ascii="Times New Roman" w:hAnsi="Times New Roman" w:cs="Times New Roman"/>
              <w:sz w:val="28"/>
              <w:szCs w:val="28"/>
            </w:rPr>
            <w:t>меню, где команды пронумерованы. Пользователь, вводя ту или иную цифру, перемещается по разным меню и выбирает действия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38)</w:t>
          </w:r>
          <w:r w:rsidR="00EF2A07" w:rsidRPr="00DB7D1F">
            <w:rPr>
              <w:rFonts w:ascii="Times New Roman" w:hAnsi="Times New Roman" w:cs="Times New Roman"/>
              <w:sz w:val="28"/>
              <w:szCs w:val="28"/>
            </w:rPr>
            <w:t xml:space="preserve">. Здесь так же предусмотрена проверка на корректность ввода, а также используется условный оператор (рисунок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39</w:t>
          </w:r>
          <w:r w:rsidR="00EF2A07" w:rsidRPr="00DB7D1F">
            <w:rPr>
              <w:rFonts w:ascii="Times New Roman" w:hAnsi="Times New Roman" w:cs="Times New Roman"/>
              <w:sz w:val="28"/>
              <w:szCs w:val="28"/>
            </w:rPr>
            <w:t>).</w:t>
          </w:r>
        </w:p>
        <w:p w14:paraId="0859AD59" w14:textId="4C219EBC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421EA830" wp14:editId="2D26FF6C">
                <wp:extent cx="4016088" cy="6088908"/>
                <wp:effectExtent l="0" t="0" r="3810" b="7620"/>
                <wp:docPr id="51" name="Рисунок 51" descr="Изображение выглядит как ст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Рисунок 51" descr="Изображение выглядит как стол&#10;&#10;Автоматически созданное описание"/>
                        <pic:cNvPicPr/>
                      </pic:nvPicPr>
                      <pic:blipFill>
                        <a:blip r:embed="rId4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6088" cy="60889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D37D98" w14:textId="214DA55D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38 – Демонстрация перемещения по различным меню</w:t>
          </w:r>
        </w:p>
        <w:p w14:paraId="2A444081" w14:textId="77777777" w:rsidR="00BD3C82" w:rsidRPr="00DB7D1F" w:rsidRDefault="00BD3C82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E46BE43" w14:textId="6AB6B83A" w:rsidR="00EF2A07" w:rsidRPr="00DB7D1F" w:rsidRDefault="00EF2A07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DB9D06E" wp14:editId="5C7E0C9D">
                <wp:extent cx="4983912" cy="6248942"/>
                <wp:effectExtent l="0" t="0" r="7620" b="0"/>
                <wp:docPr id="34" name="Рисунок 34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Рисунок 34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4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83912" cy="62489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C67710" w14:textId="28A17F61" w:rsidR="00EF2A07" w:rsidRPr="00DB7D1F" w:rsidRDefault="00EF2A07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39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перемещения по меню</w:t>
          </w:r>
        </w:p>
        <w:p w14:paraId="482EA49A" w14:textId="26D0184F" w:rsidR="00EF2A07" w:rsidRPr="00DB7D1F" w:rsidRDefault="00EF2A07" w:rsidP="00DB7D1F">
          <w:pPr>
            <w:pStyle w:val="aa"/>
            <w:tabs>
              <w:tab w:val="left" w:pos="4110"/>
            </w:tabs>
            <w:spacing w:after="240" w:line="360" w:lineRule="auto"/>
            <w:ind w:left="644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Когда пользователь закончил работу, он выбирает соответствующий пункт, после чего программа запускает соответствующую функцию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40)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>, прощается с пользователем и заканчивает свою работу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 xml:space="preserve"> (рисунок 41)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</w:p>
        <w:p w14:paraId="29CDE685" w14:textId="0A2DBB0F" w:rsidR="00EF2A07" w:rsidRPr="00DB7D1F" w:rsidRDefault="00EF2A07" w:rsidP="00DB7D1F">
          <w:pPr>
            <w:pStyle w:val="aa"/>
            <w:tabs>
              <w:tab w:val="left" w:pos="4110"/>
            </w:tabs>
            <w:spacing w:after="240" w:line="360" w:lineRule="auto"/>
            <w:ind w:left="142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3E1D5908" wp14:editId="06ED6040">
                <wp:extent cx="6088908" cy="731583"/>
                <wp:effectExtent l="0" t="0" r="7620" b="0"/>
                <wp:docPr id="35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8908" cy="731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6DD69D" w14:textId="18416552" w:rsidR="00EF2A07" w:rsidRPr="00DB7D1F" w:rsidRDefault="00EF2A07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="003C31DD" w:rsidRPr="00DB7D1F">
            <w:rPr>
              <w:rFonts w:ascii="Times New Roman" w:hAnsi="Times New Roman" w:cs="Times New Roman"/>
              <w:sz w:val="28"/>
              <w:szCs w:val="28"/>
            </w:rPr>
            <w:t>40</w:t>
          </w:r>
          <w:r w:rsidRPr="00DB7D1F">
            <w:rPr>
              <w:rFonts w:ascii="Times New Roman" w:hAnsi="Times New Roman" w:cs="Times New Roman"/>
              <w:sz w:val="28"/>
              <w:szCs w:val="28"/>
            </w:rPr>
            <w:t xml:space="preserve"> – Функция окончания работы программы</w:t>
          </w:r>
        </w:p>
        <w:p w14:paraId="1FD8AD5E" w14:textId="595E2F3F" w:rsidR="003C31DD" w:rsidRPr="00DB7D1F" w:rsidRDefault="003C31DD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777FAE46" wp14:editId="784DBD25">
                <wp:extent cx="3917019" cy="2293819"/>
                <wp:effectExtent l="0" t="0" r="7620" b="0"/>
                <wp:docPr id="52" name="Рисунок 52" descr="Изображение выглядит как текс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Рисунок 52" descr="Изображение выглядит как текст&#10;&#10;Автоматически созданное описание"/>
                        <pic:cNvPicPr/>
                      </pic:nvPicPr>
                      <pic:blipFill>
                        <a:blip r:embed="rId5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7019" cy="22938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477901" w14:textId="62FBB2F1" w:rsidR="003C31DD" w:rsidRPr="00DB7D1F" w:rsidRDefault="00400BD1" w:rsidP="00DB7D1F">
          <w:pPr>
            <w:pStyle w:val="aa"/>
            <w:tabs>
              <w:tab w:val="left" w:pos="4110"/>
            </w:tabs>
            <w:spacing w:after="240" w:line="360" w:lineRule="auto"/>
            <w:ind w:left="284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DB7D1F">
            <w:rPr>
              <w:rFonts w:ascii="Times New Roman" w:hAnsi="Times New Roman" w:cs="Times New Roman"/>
              <w:sz w:val="28"/>
              <w:szCs w:val="28"/>
            </w:rPr>
            <w:t>Рисунок 41 – Демонстрация окончания работы программы</w:t>
          </w:r>
        </w:p>
      </w:sdtContent>
    </w:sdt>
    <w:p w14:paraId="2F7221F7" w14:textId="77777777" w:rsidR="00825953" w:rsidRPr="00DB7D1F" w:rsidRDefault="000410EB" w:rsidP="00DB7D1F">
      <w:pPr>
        <w:spacing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B7D1F">
        <w:rPr>
          <w:rFonts w:ascii="Times New Roman" w:hAnsi="Times New Roman" w:cs="Times New Roman"/>
          <w:b/>
          <w:sz w:val="28"/>
          <w:szCs w:val="28"/>
        </w:rPr>
        <w:t>Вывод:</w:t>
      </w:r>
    </w:p>
    <w:p w14:paraId="3F351412" w14:textId="76E021F4" w:rsidR="00825953" w:rsidRPr="00DB7D1F" w:rsidRDefault="00000000" w:rsidP="00DB7D1F">
      <w:pPr>
        <w:tabs>
          <w:tab w:val="left" w:pos="4095"/>
        </w:tabs>
        <w:spacing w:after="600" w:line="360" w:lineRule="auto"/>
        <w:jc w:val="both"/>
        <w:rPr>
          <w:rFonts w:ascii="Times New Roman" w:hAnsi="Times New Roman" w:cs="Times New Roman"/>
          <w:sz w:val="28"/>
          <w:szCs w:val="28"/>
        </w:rPr>
      </w:pPr>
      <w:sdt>
        <w:sdtPr>
          <w:rPr>
            <w:rFonts w:ascii="Times New Roman" w:hAnsi="Times New Roman" w:cs="Times New Roman"/>
            <w:sz w:val="28"/>
            <w:szCs w:val="28"/>
          </w:rPr>
          <w:id w:val="-444846683"/>
          <w:placeholder>
            <w:docPart w:val="5ACDD2B6602D47F1BCCDB3D5709F8F40"/>
          </w:placeholder>
        </w:sdtPr>
        <w:sdtContent>
          <w:r w:rsidR="00475BA9" w:rsidRPr="00DB7D1F">
            <w:rPr>
              <w:rFonts w:ascii="Times New Roman" w:hAnsi="Times New Roman" w:cs="Times New Roman"/>
              <w:sz w:val="28"/>
              <w:szCs w:val="28"/>
            </w:rPr>
            <w:t xml:space="preserve">В процессе выполнения домашнего задания был получен опыт создания программного обеспечения системы обработки данных на языке </w:t>
          </w:r>
          <w:r w:rsidR="00475BA9" w:rsidRPr="00DB7D1F">
            <w:rPr>
              <w:rFonts w:ascii="Times New Roman" w:hAnsi="Times New Roman" w:cs="Times New Roman"/>
              <w:sz w:val="28"/>
              <w:szCs w:val="28"/>
              <w:lang w:val="en-US"/>
            </w:rPr>
            <w:t>Python</w:t>
          </w:r>
          <w:r w:rsidR="00475BA9" w:rsidRPr="00DB7D1F">
            <w:rPr>
              <w:rFonts w:ascii="Times New Roman" w:hAnsi="Times New Roman" w:cs="Times New Roman"/>
              <w:sz w:val="28"/>
              <w:szCs w:val="28"/>
            </w:rPr>
            <w:t>, что в дальнейшем поможет в создании более сложного программного обеспечения.</w:t>
          </w:r>
        </w:sdtContent>
      </w:sdt>
    </w:p>
    <w:sectPr w:rsidR="00825953" w:rsidRPr="00DB7D1F" w:rsidSect="00186C2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00810" w14:textId="77777777" w:rsidR="003B33C4" w:rsidRDefault="003B33C4" w:rsidP="00186C2F">
      <w:pPr>
        <w:spacing w:after="0" w:line="240" w:lineRule="auto"/>
      </w:pPr>
      <w:r>
        <w:separator/>
      </w:r>
    </w:p>
  </w:endnote>
  <w:endnote w:type="continuationSeparator" w:id="0">
    <w:p w14:paraId="5CE1045F" w14:textId="77777777" w:rsidR="003B33C4" w:rsidRDefault="003B33C4" w:rsidP="00186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1FFE8" w14:textId="77777777" w:rsidR="003B33C4" w:rsidRDefault="003B33C4" w:rsidP="00186C2F">
      <w:pPr>
        <w:spacing w:after="0" w:line="240" w:lineRule="auto"/>
      </w:pPr>
      <w:r>
        <w:separator/>
      </w:r>
    </w:p>
  </w:footnote>
  <w:footnote w:type="continuationSeparator" w:id="0">
    <w:p w14:paraId="4427B495" w14:textId="77777777" w:rsidR="003B33C4" w:rsidRDefault="003B33C4" w:rsidP="00186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C46E3"/>
    <w:multiLevelType w:val="hybridMultilevel"/>
    <w:tmpl w:val="2EC008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2C1B49"/>
    <w:multiLevelType w:val="hybridMultilevel"/>
    <w:tmpl w:val="08FC0C0C"/>
    <w:lvl w:ilvl="0" w:tplc="E8EE8D9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30F56D41"/>
    <w:multiLevelType w:val="hybridMultilevel"/>
    <w:tmpl w:val="AD88EF66"/>
    <w:lvl w:ilvl="0" w:tplc="6A5221D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81E177A"/>
    <w:multiLevelType w:val="hybridMultilevel"/>
    <w:tmpl w:val="D26E6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6910388">
    <w:abstractNumId w:val="0"/>
  </w:num>
  <w:num w:numId="2" w16cid:durableId="1245987902">
    <w:abstractNumId w:val="3"/>
  </w:num>
  <w:num w:numId="3" w16cid:durableId="1017078935">
    <w:abstractNumId w:val="2"/>
  </w:num>
  <w:num w:numId="4" w16cid:durableId="6492159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80198"/>
    <w:rsid w:val="00040133"/>
    <w:rsid w:val="000410EB"/>
    <w:rsid w:val="000D12FC"/>
    <w:rsid w:val="000D2C40"/>
    <w:rsid w:val="000D4F0F"/>
    <w:rsid w:val="0010500D"/>
    <w:rsid w:val="00172F83"/>
    <w:rsid w:val="00186C2F"/>
    <w:rsid w:val="001B5B56"/>
    <w:rsid w:val="001C10CF"/>
    <w:rsid w:val="00212476"/>
    <w:rsid w:val="00227E46"/>
    <w:rsid w:val="002724EF"/>
    <w:rsid w:val="002971A2"/>
    <w:rsid w:val="002B2897"/>
    <w:rsid w:val="00394705"/>
    <w:rsid w:val="003A2DFD"/>
    <w:rsid w:val="003B33C4"/>
    <w:rsid w:val="003B3AE3"/>
    <w:rsid w:val="003C31DD"/>
    <w:rsid w:val="00400BD1"/>
    <w:rsid w:val="004539EF"/>
    <w:rsid w:val="00475BA9"/>
    <w:rsid w:val="005815F3"/>
    <w:rsid w:val="006456D4"/>
    <w:rsid w:val="0065312C"/>
    <w:rsid w:val="00741A5A"/>
    <w:rsid w:val="00745E26"/>
    <w:rsid w:val="007A244D"/>
    <w:rsid w:val="00825953"/>
    <w:rsid w:val="00845849"/>
    <w:rsid w:val="00897D41"/>
    <w:rsid w:val="00913F11"/>
    <w:rsid w:val="009232A6"/>
    <w:rsid w:val="00974676"/>
    <w:rsid w:val="009904D5"/>
    <w:rsid w:val="009E67CC"/>
    <w:rsid w:val="00A71023"/>
    <w:rsid w:val="00A8270D"/>
    <w:rsid w:val="00B24278"/>
    <w:rsid w:val="00B80198"/>
    <w:rsid w:val="00BA4A21"/>
    <w:rsid w:val="00BC47E2"/>
    <w:rsid w:val="00BD3C82"/>
    <w:rsid w:val="00C70808"/>
    <w:rsid w:val="00C857D6"/>
    <w:rsid w:val="00C96B31"/>
    <w:rsid w:val="00CC637B"/>
    <w:rsid w:val="00D81DF9"/>
    <w:rsid w:val="00D942D5"/>
    <w:rsid w:val="00DB7D1F"/>
    <w:rsid w:val="00EA310A"/>
    <w:rsid w:val="00EF2A07"/>
    <w:rsid w:val="00F06EC5"/>
    <w:rsid w:val="00F37F19"/>
    <w:rsid w:val="00F76983"/>
    <w:rsid w:val="00F9320F"/>
    <w:rsid w:val="00FB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BBA7B"/>
  <w15:docId w15:val="{92390B77-BC6C-412C-81D1-5BE29983D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47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86C2F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186C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86C2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86C2F"/>
  </w:style>
  <w:style w:type="paragraph" w:styleId="a8">
    <w:name w:val="footer"/>
    <w:basedOn w:val="a"/>
    <w:link w:val="a9"/>
    <w:uiPriority w:val="99"/>
    <w:unhideWhenUsed/>
    <w:rsid w:val="00186C2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86C2F"/>
  </w:style>
  <w:style w:type="paragraph" w:styleId="aa">
    <w:name w:val="List Paragraph"/>
    <w:basedOn w:val="a"/>
    <w:uiPriority w:val="34"/>
    <w:qFormat/>
    <w:rsid w:val="00B801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0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elmeshka\Downloads\Shablon_otchet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3743F7F10DE484AAE8CD93DB406D0F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FCDBA44-53DC-4593-B133-41D2CE6A299C}"/>
      </w:docPartPr>
      <w:docPartBody>
        <w:p w:rsidR="00937579" w:rsidRDefault="00000000">
          <w:pPr>
            <w:pStyle w:val="73743F7F10DE484AAE8CD93DB406D0F8"/>
          </w:pPr>
          <w:r w:rsidRPr="00825953">
            <w:rPr>
              <w:rFonts w:asciiTheme="majorHAnsi" w:hAnsiTheme="majorHAnsi"/>
              <w:sz w:val="32"/>
              <w:szCs w:val="32"/>
            </w:rPr>
            <w:t>#</w:t>
          </w:r>
        </w:p>
      </w:docPartBody>
    </w:docPart>
    <w:docPart>
      <w:docPartPr>
        <w:name w:val="0A7E20310B244DE18B0587E2474A37C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9C3198-D535-484B-BF8B-E39BB79F65A3}"/>
      </w:docPartPr>
      <w:docPartBody>
        <w:p w:rsidR="00937579" w:rsidRDefault="00000000">
          <w:pPr>
            <w:pStyle w:val="0A7E20310B244DE18B0587E2474A37CA"/>
          </w:pPr>
          <w:r>
            <w:rPr>
              <w:rFonts w:asciiTheme="majorHAnsi" w:hAnsiTheme="majorHAnsi"/>
              <w:sz w:val="32"/>
              <w:szCs w:val="32"/>
            </w:rPr>
            <w:t>Название лабораторной работы</w:t>
          </w:r>
        </w:p>
      </w:docPartBody>
    </w:docPart>
    <w:docPart>
      <w:docPartPr>
        <w:name w:val="70030996F52145CBAEDC252A60DFB9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3E498DA-5925-4E88-B152-E3E2B61480EC}"/>
      </w:docPartPr>
      <w:docPartBody>
        <w:p w:rsidR="00937579" w:rsidRDefault="00000000">
          <w:pPr>
            <w:pStyle w:val="70030996F52145CBAEDC252A60DFB9DD"/>
          </w:pPr>
          <w:r>
            <w:rPr>
              <w:rFonts w:asciiTheme="majorHAnsi" w:hAnsiTheme="majorHAnsi"/>
              <w:sz w:val="32"/>
              <w:szCs w:val="32"/>
            </w:rPr>
            <w:t>Фамилия</w:t>
          </w:r>
        </w:p>
      </w:docPartBody>
    </w:docPart>
    <w:docPart>
      <w:docPartPr>
        <w:name w:val="DDA4EEBAAFBF410AB429E2885B703F9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0366D1-3023-4A7E-9F54-36C0E3D61C09}"/>
      </w:docPartPr>
      <w:docPartBody>
        <w:p w:rsidR="00937579" w:rsidRDefault="00000000">
          <w:pPr>
            <w:pStyle w:val="DDA4EEBAAFBF410AB429E2885B703F94"/>
          </w:pPr>
          <w:r>
            <w:rPr>
              <w:rFonts w:asciiTheme="majorHAnsi" w:hAnsiTheme="majorHAnsi"/>
              <w:sz w:val="32"/>
              <w:szCs w:val="32"/>
            </w:rPr>
            <w:t>Имя</w:t>
          </w:r>
        </w:p>
      </w:docPartBody>
    </w:docPart>
    <w:docPart>
      <w:docPartPr>
        <w:name w:val="C4D82A53790B4A2AAE2FA41FEFCB2A7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5CCB28D-C709-4D9C-BF2A-AFEBD1B455F1}"/>
      </w:docPartPr>
      <w:docPartBody>
        <w:p w:rsidR="00937579" w:rsidRDefault="00000000">
          <w:pPr>
            <w:pStyle w:val="C4D82A53790B4A2AAE2FA41FEFCB2A74"/>
          </w:pPr>
          <w:r>
            <w:rPr>
              <w:rFonts w:asciiTheme="majorHAnsi" w:hAnsiTheme="majorHAnsi"/>
              <w:sz w:val="32"/>
              <w:szCs w:val="32"/>
            </w:rPr>
            <w:t>Отчество</w:t>
          </w:r>
        </w:p>
      </w:docPartBody>
    </w:docPart>
    <w:docPart>
      <w:docPartPr>
        <w:name w:val="B2CF39D599964F6A99F3BC5447E062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647353-EB69-441A-9868-D317CCF6B4A7}"/>
      </w:docPartPr>
      <w:docPartBody>
        <w:p w:rsidR="00937579" w:rsidRDefault="00000000">
          <w:pPr>
            <w:pStyle w:val="B2CF39D599964F6A99F3BC5447E0628B"/>
          </w:pPr>
          <w:r w:rsidRPr="00825953">
            <w:rPr>
              <w:rFonts w:asciiTheme="majorHAnsi" w:hAnsiTheme="majorHAnsi"/>
              <w:sz w:val="32"/>
              <w:szCs w:val="32"/>
            </w:rPr>
            <w:t>####</w:t>
          </w:r>
        </w:p>
      </w:docPartBody>
    </w:docPart>
    <w:docPart>
      <w:docPartPr>
        <w:name w:val="46883E5FF9B24F9B9F201200A664934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099929-57F5-4386-AF2A-D33BD287096C}"/>
      </w:docPartPr>
      <w:docPartBody>
        <w:p w:rsidR="00937579" w:rsidRDefault="00000000">
          <w:pPr>
            <w:pStyle w:val="46883E5FF9B24F9B9F201200A664934A"/>
          </w:pPr>
          <w:r>
            <w:rPr>
              <w:rFonts w:asciiTheme="majorHAnsi" w:hAnsiTheme="majorHAnsi"/>
              <w:sz w:val="32"/>
              <w:szCs w:val="32"/>
            </w:rPr>
            <w:t>ГГГГ</w:t>
          </w:r>
        </w:p>
      </w:docPartBody>
    </w:docPart>
    <w:docPart>
      <w:docPartPr>
        <w:name w:val="11D1C5F635194A75902D5FA35FE70F3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8747986-EB64-4DBF-A1C9-387F747770CF}"/>
      </w:docPartPr>
      <w:docPartBody>
        <w:p w:rsidR="00937579" w:rsidRDefault="00000000">
          <w:pPr>
            <w:pStyle w:val="11D1C5F635194A75902D5FA35FE70F3F"/>
          </w:pPr>
          <w:r>
            <w:rPr>
              <w:rFonts w:cstheme="minorHAnsi"/>
              <w:sz w:val="24"/>
              <w:szCs w:val="24"/>
            </w:rPr>
            <w:t>Напишите здесь ход работы</w:t>
          </w:r>
        </w:p>
      </w:docPartBody>
    </w:docPart>
    <w:docPart>
      <w:docPartPr>
        <w:name w:val="5ACDD2B6602D47F1BCCDB3D5709F8F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95E1CC6-6C04-4ED2-BBAD-74275940EA31}"/>
      </w:docPartPr>
      <w:docPartBody>
        <w:p w:rsidR="00937579" w:rsidRDefault="00000000">
          <w:pPr>
            <w:pStyle w:val="5ACDD2B6602D47F1BCCDB3D5709F8F40"/>
          </w:pPr>
          <w:r>
            <w:rPr>
              <w:rFonts w:cstheme="minorHAnsi"/>
              <w:sz w:val="24"/>
              <w:szCs w:val="24"/>
            </w:rPr>
            <w:t>Напишите здесь вывод</w:t>
          </w:r>
        </w:p>
      </w:docPartBody>
    </w:docPart>
    <w:docPart>
      <w:docPartPr>
        <w:name w:val="5BD3E0B3589243BCAAC7CC5E0E98BA7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8D26767-DDDF-458E-9881-8234736BD7A0}"/>
      </w:docPartPr>
      <w:docPartBody>
        <w:p w:rsidR="00937579" w:rsidRDefault="00FE733C" w:rsidP="00FE733C">
          <w:pPr>
            <w:pStyle w:val="5BD3E0B3589243BCAAC7CC5E0E98BA72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5BBBAF0FC17A4BED912100E069853F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951713A-6A67-45C2-B694-595F9F94D6BF}"/>
      </w:docPartPr>
      <w:docPartBody>
        <w:p w:rsidR="00937579" w:rsidRDefault="00FE733C" w:rsidP="00FE733C">
          <w:pPr>
            <w:pStyle w:val="5BBBAF0FC17A4BED912100E069853FDD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  <w:docPart>
      <w:docPartPr>
        <w:name w:val="395FD86151714400ACE23776146A56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4249AB-A7F9-43C1-82C3-5409A6A824AC}"/>
      </w:docPartPr>
      <w:docPartBody>
        <w:p w:rsidR="00937579" w:rsidRDefault="00FE733C" w:rsidP="00FE733C">
          <w:pPr>
            <w:pStyle w:val="395FD86151714400ACE23776146A5687"/>
          </w:pPr>
          <w:r>
            <w:rPr>
              <w:rFonts w:cstheme="minorHAnsi"/>
              <w:sz w:val="24"/>
              <w:szCs w:val="24"/>
            </w:rPr>
            <w:t>Напишите здесь цель работы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3C"/>
    <w:rsid w:val="007106B4"/>
    <w:rsid w:val="00937579"/>
    <w:rsid w:val="00D640C0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3743F7F10DE484AAE8CD93DB406D0F8">
    <w:name w:val="73743F7F10DE484AAE8CD93DB406D0F8"/>
  </w:style>
  <w:style w:type="paragraph" w:customStyle="1" w:styleId="0A7E20310B244DE18B0587E2474A37CA">
    <w:name w:val="0A7E20310B244DE18B0587E2474A37CA"/>
  </w:style>
  <w:style w:type="paragraph" w:customStyle="1" w:styleId="70030996F52145CBAEDC252A60DFB9DD">
    <w:name w:val="70030996F52145CBAEDC252A60DFB9DD"/>
  </w:style>
  <w:style w:type="paragraph" w:customStyle="1" w:styleId="DDA4EEBAAFBF410AB429E2885B703F94">
    <w:name w:val="DDA4EEBAAFBF410AB429E2885B703F94"/>
  </w:style>
  <w:style w:type="paragraph" w:customStyle="1" w:styleId="C4D82A53790B4A2AAE2FA41FEFCB2A74">
    <w:name w:val="C4D82A53790B4A2AAE2FA41FEFCB2A74"/>
  </w:style>
  <w:style w:type="paragraph" w:customStyle="1" w:styleId="B2CF39D599964F6A99F3BC5447E0628B">
    <w:name w:val="B2CF39D599964F6A99F3BC5447E0628B"/>
  </w:style>
  <w:style w:type="paragraph" w:customStyle="1" w:styleId="46883E5FF9B24F9B9F201200A664934A">
    <w:name w:val="46883E5FF9B24F9B9F201200A664934A"/>
  </w:style>
  <w:style w:type="paragraph" w:customStyle="1" w:styleId="11D1C5F635194A75902D5FA35FE70F3F">
    <w:name w:val="11D1C5F635194A75902D5FA35FE70F3F"/>
  </w:style>
  <w:style w:type="paragraph" w:customStyle="1" w:styleId="5ACDD2B6602D47F1BCCDB3D5709F8F40">
    <w:name w:val="5ACDD2B6602D47F1BCCDB3D5709F8F40"/>
  </w:style>
  <w:style w:type="paragraph" w:customStyle="1" w:styleId="5BD3E0B3589243BCAAC7CC5E0E98BA72">
    <w:name w:val="5BD3E0B3589243BCAAC7CC5E0E98BA72"/>
    <w:rsid w:val="00FE733C"/>
  </w:style>
  <w:style w:type="paragraph" w:customStyle="1" w:styleId="5BBBAF0FC17A4BED912100E069853FDD">
    <w:name w:val="5BBBAF0FC17A4BED912100E069853FDD"/>
    <w:rsid w:val="00FE733C"/>
  </w:style>
  <w:style w:type="paragraph" w:customStyle="1" w:styleId="395FD86151714400ACE23776146A5687">
    <w:name w:val="395FD86151714400ACE23776146A5687"/>
    <w:rsid w:val="00FE73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39B09-DE52-6248-BA3F-BB5C7ADE9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Shablon_otcheta</Template>
  <TotalTime>10</TotalTime>
  <Pages>26</Pages>
  <Words>1943</Words>
  <Characters>11080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Касьяненко Вера Михайловна</cp:lastModifiedBy>
  <cp:revision>5</cp:revision>
  <dcterms:created xsi:type="dcterms:W3CDTF">2022-11-16T00:31:00Z</dcterms:created>
  <dcterms:modified xsi:type="dcterms:W3CDTF">2022-11-16T12:47:00Z</dcterms:modified>
</cp:coreProperties>
</file>